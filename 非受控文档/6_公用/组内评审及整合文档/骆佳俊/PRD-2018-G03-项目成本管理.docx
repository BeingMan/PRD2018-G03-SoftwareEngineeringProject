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32352" w14:textId="3B03E6CE" w:rsidR="001A3E8F" w:rsidRDefault="00E97E7F" w:rsidP="00E97E7F">
      <w:pPr>
        <w:jc w:val="center"/>
        <w:rPr>
          <w:b/>
        </w:rPr>
      </w:pPr>
      <w:r>
        <w:rPr>
          <w:noProof/>
        </w:rPr>
        <w:drawing>
          <wp:inline distT="0" distB="0" distL="0" distR="0" wp14:anchorId="5D427847" wp14:editId="5A0D2704">
            <wp:extent cx="26670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B0D2" w14:textId="77777777" w:rsidR="001A3E8F" w:rsidRDefault="001A3E8F" w:rsidP="00D76606">
      <w:pPr>
        <w:rPr>
          <w:b/>
        </w:rPr>
      </w:pPr>
    </w:p>
    <w:p w14:paraId="58922C53" w14:textId="77777777" w:rsidR="00A51AA3" w:rsidRPr="00A51AA3" w:rsidRDefault="00A51AA3" w:rsidP="00A51AA3">
      <w:pPr>
        <w:numPr>
          <w:ilvl w:val="1"/>
          <w:numId w:val="0"/>
        </w:numPr>
        <w:spacing w:beforeLines="600" w:before="1872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 w:rsidRPr="00A51AA3">
        <w:rPr>
          <w:rFonts w:ascii="Calibri Light" w:hAnsi="Calibri Light" w:cs="Times New Roman" w:hint="eastAsia"/>
          <w:b/>
          <w:spacing w:val="-10"/>
          <w:sz w:val="44"/>
          <w:szCs w:val="56"/>
        </w:rPr>
        <w:t>软件工程系列课程教学辅助网站</w:t>
      </w:r>
    </w:p>
    <w:tbl>
      <w:tblPr>
        <w:tblpPr w:leftFromText="180" w:rightFromText="180" w:vertAnchor="text" w:horzAnchor="margin" w:tblpY="6052"/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1170"/>
        <w:gridCol w:w="4873"/>
      </w:tblGrid>
      <w:tr w:rsidR="001A3E8F" w14:paraId="5794376E" w14:textId="77777777" w:rsidTr="001A3E8F">
        <w:tc>
          <w:tcPr>
            <w:tcW w:w="2653" w:type="dxa"/>
            <w:vMerge w:val="restart"/>
            <w:shd w:val="clear" w:color="auto" w:fill="auto"/>
          </w:tcPr>
          <w:p w14:paraId="7ABB434A" w14:textId="77777777" w:rsidR="001A3E8F" w:rsidRDefault="001A3E8F" w:rsidP="001A3E8F">
            <w:r>
              <w:rPr>
                <w:rFonts w:hint="eastAsia"/>
              </w:rPr>
              <w:t>文件状态：</w:t>
            </w:r>
          </w:p>
          <w:p w14:paraId="7D117799" w14:textId="3CD997AC" w:rsidR="001A3E8F" w:rsidRDefault="001A3E8F" w:rsidP="001A3E8F">
            <w:r>
              <w:rPr>
                <w:rFonts w:hint="eastAsia"/>
              </w:rPr>
              <w:t xml:space="preserve">　[</w:t>
            </w:r>
            <w:r w:rsidR="006E23D5">
              <w:rPr>
                <w:rFonts w:hint="eastAsia"/>
              </w:rPr>
              <w:t>√</w:t>
            </w:r>
            <w:r>
              <w:rPr>
                <w:rFonts w:hint="eastAsia"/>
              </w:rPr>
              <w:t>]草稿</w:t>
            </w:r>
          </w:p>
          <w:p w14:paraId="22262364" w14:textId="63F0ED33" w:rsidR="001A3E8F" w:rsidRDefault="001A3E8F" w:rsidP="001A3E8F">
            <w:r>
              <w:rPr>
                <w:rFonts w:hint="eastAsia"/>
              </w:rPr>
              <w:t xml:space="preserve">　[</w:t>
            </w:r>
            <w:r w:rsidR="004A6539">
              <w:t xml:space="preserve">  </w:t>
            </w:r>
            <w:r>
              <w:rPr>
                <w:rFonts w:hint="eastAsia"/>
              </w:rPr>
              <w:t>]正式发布</w:t>
            </w:r>
          </w:p>
          <w:p w14:paraId="2C288214" w14:textId="77777777" w:rsidR="001A3E8F" w:rsidRDefault="001A3E8F" w:rsidP="001A3E8F">
            <w:r>
              <w:rPr>
                <w:rFonts w:hint="eastAsia"/>
              </w:rPr>
              <w:t xml:space="preserve">　[　]正在修改</w:t>
            </w:r>
          </w:p>
        </w:tc>
        <w:tc>
          <w:tcPr>
            <w:tcW w:w="1170" w:type="dxa"/>
            <w:shd w:val="clear" w:color="auto" w:fill="BEBEBE"/>
          </w:tcPr>
          <w:p w14:paraId="29130F6F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 w14:paraId="5B43EAD1" w14:textId="3CBAF427" w:rsidR="001A3E8F" w:rsidRPr="00F52AE7" w:rsidRDefault="00A81B90" w:rsidP="001A3E8F">
            <w:pPr>
              <w:rPr>
                <w:szCs w:val="21"/>
              </w:rPr>
            </w:pPr>
            <w:r>
              <w:rPr>
                <w:szCs w:val="21"/>
              </w:rPr>
              <w:t>PRD-201</w:t>
            </w:r>
            <w:r w:rsidR="00E05AF4">
              <w:rPr>
                <w:szCs w:val="21"/>
              </w:rPr>
              <w:t>8</w:t>
            </w:r>
            <w:r>
              <w:rPr>
                <w:szCs w:val="21"/>
              </w:rPr>
              <w:t>-G0</w:t>
            </w:r>
            <w:r w:rsidR="00E05AF4">
              <w:rPr>
                <w:szCs w:val="21"/>
              </w:rPr>
              <w:t>3</w:t>
            </w:r>
            <w:r>
              <w:rPr>
                <w:szCs w:val="21"/>
              </w:rPr>
              <w:t>-</w:t>
            </w:r>
            <w:r w:rsidR="003337E5">
              <w:rPr>
                <w:szCs w:val="21"/>
              </w:rPr>
              <w:t>PCM</w:t>
            </w:r>
          </w:p>
        </w:tc>
      </w:tr>
      <w:tr w:rsidR="001A3E8F" w14:paraId="1049CE0F" w14:textId="77777777" w:rsidTr="001A3E8F">
        <w:tc>
          <w:tcPr>
            <w:tcW w:w="2653" w:type="dxa"/>
            <w:vMerge/>
            <w:shd w:val="clear" w:color="auto" w:fill="auto"/>
          </w:tcPr>
          <w:p w14:paraId="6C1F5931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9AD8BAA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 w14:paraId="61D3AABC" w14:textId="0D49529C" w:rsidR="001A3E8F" w:rsidRPr="00F52AE7" w:rsidRDefault="0073786C" w:rsidP="001A3E8F">
            <w:pPr>
              <w:rPr>
                <w:szCs w:val="21"/>
              </w:rPr>
            </w:pPr>
            <w:r>
              <w:rPr>
                <w:szCs w:val="21"/>
              </w:rPr>
              <w:t>0.1.0</w:t>
            </w:r>
          </w:p>
        </w:tc>
      </w:tr>
      <w:tr w:rsidR="001A3E8F" w14:paraId="05993E6D" w14:textId="77777777" w:rsidTr="001A3E8F">
        <w:tc>
          <w:tcPr>
            <w:tcW w:w="2653" w:type="dxa"/>
            <w:vMerge/>
            <w:shd w:val="clear" w:color="auto" w:fill="auto"/>
          </w:tcPr>
          <w:p w14:paraId="7A72CE2B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215C34B8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 w14:paraId="695F3C4D" w14:textId="68FDACB0" w:rsidR="001A3E8F" w:rsidRPr="00F52AE7" w:rsidRDefault="00E05AF4" w:rsidP="001A3E8F">
            <w:pPr>
              <w:rPr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</w:t>
            </w:r>
            <w:r>
              <w:rPr>
                <w:rFonts w:asciiTheme="minorEastAsia" w:hAnsiTheme="minorEastAsia"/>
                <w:szCs w:val="21"/>
              </w:rPr>
              <w:t>，叶柏成，杨以恒，徐哲远，骆佳俊</w:t>
            </w:r>
          </w:p>
        </w:tc>
      </w:tr>
      <w:tr w:rsidR="001A3E8F" w14:paraId="43251477" w14:textId="77777777" w:rsidTr="001A3E8F">
        <w:tc>
          <w:tcPr>
            <w:tcW w:w="2653" w:type="dxa"/>
            <w:vMerge/>
            <w:shd w:val="clear" w:color="auto" w:fill="auto"/>
          </w:tcPr>
          <w:p w14:paraId="62FC9704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F3A4FDE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 w14:paraId="4B16C234" w14:textId="1437AA28" w:rsidR="001A3E8F" w:rsidRPr="00F52AE7" w:rsidRDefault="008C1943" w:rsidP="001A3E8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BD</w:t>
            </w:r>
            <w:bookmarkStart w:id="0" w:name="_GoBack"/>
            <w:bookmarkEnd w:id="0"/>
          </w:p>
        </w:tc>
      </w:tr>
    </w:tbl>
    <w:p w14:paraId="008EEF54" w14:textId="734051A6" w:rsidR="00164536" w:rsidRDefault="009E4B93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 w:rsidRPr="009E4B93">
        <w:rPr>
          <w:rFonts w:ascii="Calibri Light" w:hAnsi="Calibri Light" w:cs="Times New Roman" w:hint="eastAsia"/>
          <w:b/>
          <w:spacing w:val="15"/>
          <w:sz w:val="32"/>
          <w:szCs w:val="56"/>
        </w:rPr>
        <w:t>项目</w:t>
      </w:r>
      <w:r w:rsidR="003337E5">
        <w:rPr>
          <w:rFonts w:ascii="Calibri Light" w:hAnsi="Calibri Light" w:cs="Times New Roman" w:hint="eastAsia"/>
          <w:b/>
          <w:spacing w:val="15"/>
          <w:sz w:val="32"/>
          <w:szCs w:val="56"/>
        </w:rPr>
        <w:t>成本</w:t>
      </w:r>
      <w:r w:rsidRPr="009E4B93">
        <w:rPr>
          <w:rFonts w:ascii="Calibri Light" w:hAnsi="Calibri Light" w:cs="Times New Roman" w:hint="eastAsia"/>
          <w:b/>
          <w:spacing w:val="15"/>
          <w:sz w:val="32"/>
          <w:szCs w:val="56"/>
        </w:rPr>
        <w:t>管理</w:t>
      </w: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计划</w:t>
      </w:r>
    </w:p>
    <w:p w14:paraId="11CC6C50" w14:textId="47B05239" w:rsidR="00164536" w:rsidRDefault="003337E5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 w:rsidRPr="003337E5">
        <w:rPr>
          <w:rFonts w:cs="Times New Roman"/>
          <w:b/>
          <w:spacing w:val="15"/>
          <w:sz w:val="32"/>
          <w:szCs w:val="56"/>
        </w:rPr>
        <w:t>project cost management</w:t>
      </w:r>
    </w:p>
    <w:p w14:paraId="6A63FC1F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8CC20E8" w14:textId="00017511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2F4AA52" w14:textId="0F36FEE2" w:rsidR="0033745A" w:rsidRDefault="0033745A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11E3D88" w14:textId="77777777" w:rsidR="0033745A" w:rsidRDefault="0033745A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 w:hint="eastAsia"/>
          <w:b/>
          <w:spacing w:val="15"/>
          <w:sz w:val="32"/>
          <w:szCs w:val="56"/>
        </w:rPr>
      </w:pPr>
    </w:p>
    <w:p w14:paraId="6A17307B" w14:textId="77777777" w:rsidR="00021BB3" w:rsidRPr="00021BB3" w:rsidRDefault="00021BB3" w:rsidP="00021BB3"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1" w:name="_Toc446076693"/>
      <w:bookmarkStart w:id="2" w:name="_Toc447553497"/>
      <w:bookmarkStart w:id="3" w:name="_Toc27132"/>
      <w:bookmarkStart w:id="4" w:name="_Toc12861"/>
      <w:bookmarkStart w:id="5" w:name="_Toc60"/>
      <w:bookmarkStart w:id="6" w:name="_Toc466020645"/>
      <w:bookmarkStart w:id="7" w:name="_Toc466742046"/>
      <w:bookmarkStart w:id="8" w:name="_Toc495739754"/>
      <w:bookmarkStart w:id="9" w:name="_Toc496719355"/>
      <w:bookmarkStart w:id="10" w:name="_Toc529651011"/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lastRenderedPageBreak/>
        <w:t>版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本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历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史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tbl>
      <w:tblPr>
        <w:tblW w:w="824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021BB3" w14:paraId="63EBAD29" w14:textId="77777777" w:rsidTr="00777E8E">
        <w:trPr>
          <w:trHeight w:val="300"/>
        </w:trPr>
        <w:tc>
          <w:tcPr>
            <w:tcW w:w="1269" w:type="dxa"/>
            <w:shd w:val="clear" w:color="auto" w:fill="BDD6EE" w:themeFill="accent1" w:themeFillTint="66"/>
          </w:tcPr>
          <w:p w14:paraId="16ABD479" w14:textId="77777777" w:rsidR="00021BB3" w:rsidRPr="00F52AE7" w:rsidRDefault="00021BB3" w:rsidP="002D1043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 w14:paraId="5902EE1D" w14:textId="77777777" w:rsidR="00021BB3" w:rsidRPr="00F52AE7" w:rsidRDefault="00021BB3" w:rsidP="002D1043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 w14:paraId="6075A54D" w14:textId="77777777" w:rsidR="00021BB3" w:rsidRPr="00F52AE7" w:rsidRDefault="003F3569" w:rsidP="002D1043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协助</w:t>
            </w:r>
            <w:r w:rsidR="00021BB3" w:rsidRPr="00F52AE7"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 w14:paraId="1C5361DA" w14:textId="77777777" w:rsidR="00021BB3" w:rsidRPr="00F52AE7" w:rsidRDefault="00021BB3" w:rsidP="002D1043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 w14:paraId="45DDAABB" w14:textId="77777777" w:rsidR="00021BB3" w:rsidRPr="00F52AE7" w:rsidRDefault="00021BB3" w:rsidP="002D1043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备注</w:t>
            </w:r>
          </w:p>
        </w:tc>
      </w:tr>
      <w:tr w:rsidR="00021BB3" w14:paraId="4979ABEE" w14:textId="77777777" w:rsidTr="00021BB3">
        <w:trPr>
          <w:trHeight w:val="90"/>
        </w:trPr>
        <w:tc>
          <w:tcPr>
            <w:tcW w:w="1269" w:type="dxa"/>
          </w:tcPr>
          <w:p w14:paraId="635EE6F1" w14:textId="77777777" w:rsidR="00021BB3" w:rsidRPr="00F52AE7" w:rsidRDefault="00021BB3" w:rsidP="002D1043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 w:rsidR="003B54DA" w:rsidRPr="00F52AE7">
              <w:rPr>
                <w:szCs w:val="21"/>
              </w:rPr>
              <w:t>1</w:t>
            </w:r>
            <w:r w:rsidRPr="00F52AE7">
              <w:rPr>
                <w:szCs w:val="21"/>
              </w:rPr>
              <w:t>.</w:t>
            </w:r>
            <w:r w:rsidR="003B54DA" w:rsidRPr="00F52AE7">
              <w:rPr>
                <w:szCs w:val="21"/>
              </w:rPr>
              <w:t>0</w:t>
            </w:r>
          </w:p>
        </w:tc>
        <w:tc>
          <w:tcPr>
            <w:tcW w:w="1704" w:type="dxa"/>
          </w:tcPr>
          <w:p w14:paraId="4ACE9EB7" w14:textId="680A15DA" w:rsidR="00021BB3" w:rsidRPr="00F52AE7" w:rsidRDefault="00E05AF4" w:rsidP="003B54DA">
            <w:pPr>
              <w:rPr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骆佳俊</w:t>
            </w:r>
          </w:p>
        </w:tc>
        <w:tc>
          <w:tcPr>
            <w:tcW w:w="1930" w:type="dxa"/>
          </w:tcPr>
          <w:p w14:paraId="73ABB349" w14:textId="33BD7FBF" w:rsidR="00021BB3" w:rsidRPr="00F52AE7" w:rsidRDefault="00E05AF4" w:rsidP="002D1043">
            <w:pPr>
              <w:rPr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</w:t>
            </w:r>
            <w:r>
              <w:rPr>
                <w:rFonts w:asciiTheme="minorEastAsia" w:hAnsiTheme="minorEastAsia"/>
                <w:szCs w:val="21"/>
              </w:rPr>
              <w:t>，叶柏成，杨以恒，徐哲远，</w:t>
            </w:r>
            <w:r w:rsidRPr="00F52AE7">
              <w:rPr>
                <w:szCs w:val="21"/>
              </w:rPr>
              <w:t xml:space="preserve"> </w:t>
            </w:r>
          </w:p>
        </w:tc>
        <w:tc>
          <w:tcPr>
            <w:tcW w:w="1671" w:type="dxa"/>
          </w:tcPr>
          <w:p w14:paraId="1D09EB70" w14:textId="67AE3584" w:rsidR="00021BB3" w:rsidRPr="00F52AE7" w:rsidRDefault="00021BB3" w:rsidP="002D1043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201</w:t>
            </w:r>
            <w:r w:rsidR="00E05AF4">
              <w:rPr>
                <w:szCs w:val="21"/>
              </w:rPr>
              <w:t>8</w:t>
            </w:r>
            <w:r w:rsidRPr="00F52AE7">
              <w:rPr>
                <w:rFonts w:hint="eastAsia"/>
                <w:szCs w:val="21"/>
              </w:rPr>
              <w:t>/</w:t>
            </w:r>
            <w:r w:rsidR="00E05AF4">
              <w:rPr>
                <w:szCs w:val="21"/>
              </w:rPr>
              <w:t>11</w:t>
            </w:r>
            <w:r w:rsidRPr="00F52AE7">
              <w:rPr>
                <w:rFonts w:hint="eastAsia"/>
                <w:szCs w:val="21"/>
              </w:rPr>
              <w:t>/</w:t>
            </w:r>
            <w:r w:rsidR="00E05AF4">
              <w:rPr>
                <w:szCs w:val="21"/>
              </w:rPr>
              <w:t>10</w:t>
            </w:r>
            <w:r w:rsidRPr="00F52AE7">
              <w:rPr>
                <w:rFonts w:hint="eastAsia"/>
                <w:szCs w:val="21"/>
              </w:rPr>
              <w:t>-201</w:t>
            </w:r>
            <w:r w:rsidR="00E05AF4">
              <w:rPr>
                <w:szCs w:val="21"/>
              </w:rPr>
              <w:t>8</w:t>
            </w:r>
            <w:r w:rsidRPr="00F52AE7">
              <w:rPr>
                <w:rFonts w:hint="eastAsia"/>
                <w:szCs w:val="21"/>
              </w:rPr>
              <w:t>/</w:t>
            </w:r>
            <w:r w:rsidR="00E05AF4">
              <w:rPr>
                <w:szCs w:val="21"/>
              </w:rPr>
              <w:t>11</w:t>
            </w:r>
            <w:r w:rsidRPr="00F52AE7">
              <w:rPr>
                <w:rFonts w:hint="eastAsia"/>
                <w:szCs w:val="21"/>
              </w:rPr>
              <w:t>/</w:t>
            </w:r>
            <w:r w:rsidR="00E05AF4">
              <w:rPr>
                <w:szCs w:val="21"/>
              </w:rPr>
              <w:t>10</w:t>
            </w:r>
          </w:p>
        </w:tc>
        <w:tc>
          <w:tcPr>
            <w:tcW w:w="1672" w:type="dxa"/>
          </w:tcPr>
          <w:p w14:paraId="2099DB2A" w14:textId="77777777" w:rsidR="00021BB3" w:rsidRPr="00F52AE7" w:rsidRDefault="00021BB3" w:rsidP="002D1043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起草</w:t>
            </w:r>
          </w:p>
        </w:tc>
      </w:tr>
    </w:tbl>
    <w:p w14:paraId="74A5D817" w14:textId="032A2E10" w:rsidR="003E71C7" w:rsidRDefault="003E71C7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435CEFE" w14:textId="1F529C14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3F3A5F68" w14:textId="3D6AF38F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B0E7DC7" w14:textId="05FC2A6A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35F3E64C" w14:textId="68D6B784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04B2EDA" w14:textId="2F512A40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7CEB6E9" w14:textId="304BE46F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873D5B" w14:textId="77777777" w:rsidR="0033745A" w:rsidRDefault="0033745A" w:rsidP="005E23A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 w:hint="eastAsia"/>
          <w:b/>
          <w:spacing w:val="15"/>
          <w:sz w:val="32"/>
          <w:szCs w:val="56"/>
        </w:rPr>
      </w:pPr>
    </w:p>
    <w:sdt>
      <w:sdtPr>
        <w:rPr>
          <w:b w:val="0"/>
          <w:bCs w:val="0"/>
          <w:kern w:val="0"/>
          <w:sz w:val="21"/>
          <w:szCs w:val="22"/>
          <w:lang w:val="zh-CN"/>
        </w:rPr>
        <w:id w:val="-253747327"/>
        <w:docPartObj>
          <w:docPartGallery w:val="Table of Contents"/>
          <w:docPartUnique/>
        </w:docPartObj>
      </w:sdtPr>
      <w:sdtEndPr/>
      <w:sdtContent>
        <w:p w14:paraId="77AB3711" w14:textId="2083B982" w:rsidR="002C7A26" w:rsidRDefault="002C7A26" w:rsidP="0033745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FBBCE5D" w14:textId="5F868201" w:rsidR="0033745A" w:rsidRDefault="002C7A2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651011" w:history="1"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>版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>本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>历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33745A" w:rsidRPr="003D149A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>史</w:t>
            </w:r>
            <w:r w:rsidR="0033745A">
              <w:rPr>
                <w:noProof/>
                <w:webHidden/>
              </w:rPr>
              <w:tab/>
            </w:r>
            <w:r w:rsidR="0033745A">
              <w:rPr>
                <w:noProof/>
                <w:webHidden/>
              </w:rPr>
              <w:fldChar w:fldCharType="begin"/>
            </w:r>
            <w:r w:rsidR="0033745A">
              <w:rPr>
                <w:noProof/>
                <w:webHidden/>
              </w:rPr>
              <w:instrText xml:space="preserve"> PAGEREF _Toc529651011 \h </w:instrText>
            </w:r>
            <w:r w:rsidR="0033745A">
              <w:rPr>
                <w:noProof/>
                <w:webHidden/>
              </w:rPr>
            </w:r>
            <w:r w:rsidR="0033745A">
              <w:rPr>
                <w:noProof/>
                <w:webHidden/>
              </w:rPr>
              <w:fldChar w:fldCharType="separate"/>
            </w:r>
            <w:r w:rsidR="0033745A">
              <w:rPr>
                <w:noProof/>
                <w:webHidden/>
              </w:rPr>
              <w:t>2</w:t>
            </w:r>
            <w:r w:rsidR="0033745A">
              <w:rPr>
                <w:noProof/>
                <w:webHidden/>
              </w:rPr>
              <w:fldChar w:fldCharType="end"/>
            </w:r>
          </w:hyperlink>
        </w:p>
        <w:p w14:paraId="32E8864D" w14:textId="2ECA9AC2" w:rsidR="0033745A" w:rsidRDefault="0033745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2" w:history="1">
            <w:r w:rsidRPr="003D149A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FA83" w14:textId="32069176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3" w:history="1">
            <w:r w:rsidRPr="003D149A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3275" w14:textId="1ADFB8EB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4" w:history="1">
            <w:r w:rsidRPr="003D149A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7531" w14:textId="696D98EC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5" w:history="1">
            <w:r w:rsidRPr="003D149A">
              <w:rPr>
                <w:rStyle w:val="a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A59A" w14:textId="12F43634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6" w:history="1">
            <w:r w:rsidRPr="003D149A">
              <w:rPr>
                <w:rStyle w:val="a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项目提出者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E5C0" w14:textId="51C8931B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7" w:history="1">
            <w:r w:rsidRPr="003D149A">
              <w:rPr>
                <w:rStyle w:val="a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项目开发团队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EAAB" w14:textId="07D9A83C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8" w:history="1">
            <w:r w:rsidRPr="003D149A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5586" w14:textId="5E787EC3" w:rsidR="0033745A" w:rsidRDefault="0033745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19" w:history="1">
            <w:r w:rsidRPr="003D149A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所选项目成本管理过程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C061" w14:textId="1CD2AD66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0" w:history="1">
            <w:r w:rsidRPr="003D149A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规划成本管理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4D1E" w14:textId="20C32F19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1" w:history="1">
            <w:r w:rsidRPr="003D149A">
              <w:rPr>
                <w:rStyle w:val="a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成本管理计划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1F62" w14:textId="1D010349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2" w:history="1">
            <w:r w:rsidRPr="003D149A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估算成本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E83D" w14:textId="54D6F910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3" w:history="1">
            <w:r w:rsidRPr="003D149A">
              <w:rPr>
                <w:rStyle w:val="a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直接人工成本估计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4CE5" w14:textId="69F320AD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4" w:history="1">
            <w:r w:rsidRPr="003D149A">
              <w:rPr>
                <w:rStyle w:val="a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估算依据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B3C7" w14:textId="52C412DA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5" w:history="1">
            <w:r w:rsidRPr="003D149A">
              <w:rPr>
                <w:rStyle w:val="a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项目文件更新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90D0" w14:textId="55CC33CC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6" w:history="1">
            <w:r w:rsidRPr="003D149A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制定预算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6C41" w14:textId="65E2B21E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7" w:history="1">
            <w:r w:rsidRPr="003D149A">
              <w:rPr>
                <w:rStyle w:val="a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专家判断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DAA6" w14:textId="69C42153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8" w:history="1">
            <w:r w:rsidRPr="003D149A">
              <w:rPr>
                <w:rStyle w:val="a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成本汇总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CE66" w14:textId="2FCEB543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29" w:history="1">
            <w:r w:rsidRPr="003D149A">
              <w:rPr>
                <w:rStyle w:val="a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EC75" w14:textId="29DDDA62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30" w:history="1">
            <w:r w:rsidRPr="003D149A">
              <w:rPr>
                <w:rStyle w:val="a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历史信息审核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1055" w14:textId="1C11E8A2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31" w:history="1">
            <w:r w:rsidRPr="003D149A">
              <w:rPr>
                <w:rStyle w:val="a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资金限制平衡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5FD4" w14:textId="15B0CF91" w:rsidR="0033745A" w:rsidRDefault="0033745A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32" w:history="1">
            <w:r w:rsidRPr="003D149A">
              <w:rPr>
                <w:rStyle w:val="a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融资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FE6B" w14:textId="58675338" w:rsidR="0033745A" w:rsidRDefault="0033745A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29651033" w:history="1">
            <w:r w:rsidRPr="003D149A">
              <w:rPr>
                <w:rStyle w:val="a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3D149A">
              <w:rPr>
                <w:rStyle w:val="aa"/>
                <w:noProof/>
              </w:rPr>
              <w:t>控制成本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_Toc529651033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7D2F" w14:textId="789F3B88" w:rsidR="002C7A26" w:rsidRDefault="002C7A26">
          <w:r>
            <w:rPr>
              <w:b/>
              <w:bCs/>
              <w:lang w:val="zh-CN"/>
            </w:rPr>
            <w:fldChar w:fldCharType="end"/>
          </w:r>
        </w:p>
      </w:sdtContent>
    </w:sdt>
    <w:p w14:paraId="5D2DE683" w14:textId="62D9FE77" w:rsidR="002C7A26" w:rsidRDefault="002C7A2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0041271" w14:textId="3B044901" w:rsidR="002C7A26" w:rsidRDefault="002C7A2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2E717DA3" w14:textId="3F5936EC" w:rsidR="002C7A26" w:rsidRDefault="002C7A2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676D6A0" w14:textId="17886AB5" w:rsidR="002C7A26" w:rsidRDefault="002C7A26" w:rsidP="007E5465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 w:hint="eastAsia"/>
          <w:b/>
          <w:spacing w:val="15"/>
          <w:sz w:val="32"/>
          <w:szCs w:val="56"/>
        </w:rPr>
      </w:pPr>
    </w:p>
    <w:p w14:paraId="68BB923E" w14:textId="77777777" w:rsidR="007557F0" w:rsidRDefault="007557F0" w:rsidP="007557F0">
      <w:pPr>
        <w:pStyle w:val="a"/>
        <w:numPr>
          <w:ilvl w:val="0"/>
          <w:numId w:val="6"/>
        </w:numPr>
      </w:pPr>
      <w:bookmarkStart w:id="11" w:name="_Toc498726664"/>
      <w:bookmarkStart w:id="12" w:name="_Toc501246296"/>
      <w:bookmarkStart w:id="13" w:name="_Toc502228459"/>
      <w:bookmarkStart w:id="14" w:name="_Toc529651012"/>
      <w:r>
        <w:rPr>
          <w:rFonts w:hint="eastAsia"/>
        </w:rPr>
        <w:lastRenderedPageBreak/>
        <w:t>引言</w:t>
      </w:r>
      <w:bookmarkEnd w:id="11"/>
      <w:bookmarkEnd w:id="12"/>
      <w:bookmarkEnd w:id="13"/>
      <w:bookmarkEnd w:id="14"/>
    </w:p>
    <w:p w14:paraId="7EE648F5" w14:textId="77777777" w:rsidR="007557F0" w:rsidRDefault="007557F0" w:rsidP="007557F0">
      <w:pPr>
        <w:pStyle w:val="a0"/>
        <w:numPr>
          <w:ilvl w:val="1"/>
          <w:numId w:val="6"/>
        </w:numPr>
      </w:pPr>
      <w:bookmarkStart w:id="15" w:name="_Toc498726665"/>
      <w:bookmarkStart w:id="16" w:name="_Toc501246297"/>
      <w:bookmarkStart w:id="17" w:name="_Toc502228460"/>
      <w:bookmarkStart w:id="18" w:name="_Toc529651013"/>
      <w:r w:rsidRPr="00525C93">
        <w:rPr>
          <w:rFonts w:hint="eastAsia"/>
        </w:rPr>
        <w:t>编写目的</w:t>
      </w:r>
      <w:bookmarkEnd w:id="15"/>
      <w:bookmarkEnd w:id="16"/>
      <w:bookmarkEnd w:id="17"/>
      <w:bookmarkEnd w:id="18"/>
    </w:p>
    <w:p w14:paraId="3CD17427" w14:textId="63CF2B92" w:rsidR="007557F0" w:rsidRPr="003D026A" w:rsidRDefault="007C5D1B" w:rsidP="007557F0">
      <w:pPr>
        <w:ind w:firstLineChars="200" w:firstLine="420"/>
      </w:pPr>
      <w:r w:rsidRPr="007C5D1B">
        <w:rPr>
          <w:rFonts w:hint="eastAsia"/>
          <w:szCs w:val="21"/>
        </w:rPr>
        <w:t>项目成本管理包括为使项目在批准的预算内完成而对成本进行规划、估算、预算、融资、筹资、</w:t>
      </w:r>
      <w:r w:rsidRPr="007C5D1B">
        <w:rPr>
          <w:szCs w:val="21"/>
        </w:rPr>
        <w:t xml:space="preserve"> 管理和控制的各个过程，从而确保项目在批准的预算内完工</w:t>
      </w:r>
    </w:p>
    <w:p w14:paraId="4A61E345" w14:textId="77777777" w:rsidR="007557F0" w:rsidRDefault="007557F0" w:rsidP="007557F0">
      <w:pPr>
        <w:pStyle w:val="a0"/>
        <w:numPr>
          <w:ilvl w:val="1"/>
          <w:numId w:val="6"/>
        </w:numPr>
      </w:pPr>
      <w:bookmarkStart w:id="19" w:name="_Toc498726666"/>
      <w:bookmarkStart w:id="20" w:name="_Toc501246298"/>
      <w:bookmarkStart w:id="21" w:name="_Toc502228461"/>
      <w:bookmarkStart w:id="22" w:name="_Toc529651014"/>
      <w:r w:rsidRPr="00525C93">
        <w:t>背景</w:t>
      </w:r>
      <w:bookmarkEnd w:id="19"/>
      <w:bookmarkEnd w:id="20"/>
      <w:bookmarkEnd w:id="21"/>
      <w:bookmarkEnd w:id="22"/>
    </w:p>
    <w:p w14:paraId="2858A582" w14:textId="77777777" w:rsidR="007557F0" w:rsidRDefault="007557F0" w:rsidP="007557F0">
      <w:pPr>
        <w:pStyle w:val="a1"/>
        <w:numPr>
          <w:ilvl w:val="2"/>
          <w:numId w:val="6"/>
        </w:numPr>
      </w:pPr>
      <w:bookmarkStart w:id="23" w:name="_Toc498726667"/>
      <w:bookmarkStart w:id="24" w:name="_Toc501246299"/>
      <w:bookmarkStart w:id="25" w:name="_Toc502228462"/>
      <w:bookmarkStart w:id="26" w:name="_Toc529651015"/>
      <w:r w:rsidRPr="00525C93">
        <w:t>项目名称</w:t>
      </w:r>
      <w:bookmarkEnd w:id="23"/>
      <w:bookmarkEnd w:id="24"/>
      <w:bookmarkEnd w:id="25"/>
      <w:bookmarkEnd w:id="26"/>
    </w:p>
    <w:p w14:paraId="6BD24517" w14:textId="77777777" w:rsidR="007557F0" w:rsidRPr="00723450" w:rsidRDefault="007557F0" w:rsidP="007557F0">
      <w:pPr>
        <w:ind w:leftChars="200" w:left="420"/>
      </w:pPr>
      <w:r w:rsidRPr="00452D51">
        <w:rPr>
          <w:rFonts w:hint="eastAsia"/>
        </w:rPr>
        <w:t>软件工程系列课程教学辅助网站</w:t>
      </w:r>
    </w:p>
    <w:p w14:paraId="7CB16D87" w14:textId="77777777" w:rsidR="007557F0" w:rsidRDefault="007557F0" w:rsidP="007557F0">
      <w:pPr>
        <w:pStyle w:val="a1"/>
        <w:numPr>
          <w:ilvl w:val="2"/>
          <w:numId w:val="6"/>
        </w:numPr>
      </w:pPr>
      <w:bookmarkStart w:id="27" w:name="_Toc498642446"/>
      <w:bookmarkStart w:id="28" w:name="_Toc501246300"/>
      <w:bookmarkStart w:id="29" w:name="_Toc502228463"/>
      <w:bookmarkStart w:id="30" w:name="_Toc529651016"/>
      <w:r>
        <w:rPr>
          <w:rFonts w:hint="eastAsia"/>
        </w:rPr>
        <w:t>项目提出者</w:t>
      </w:r>
      <w:bookmarkEnd w:id="27"/>
      <w:bookmarkEnd w:id="28"/>
      <w:bookmarkEnd w:id="29"/>
      <w:bookmarkEnd w:id="30"/>
    </w:p>
    <w:p w14:paraId="3DC3BCB8" w14:textId="77777777" w:rsidR="007557F0" w:rsidRPr="008F7194" w:rsidRDefault="007557F0" w:rsidP="007557F0">
      <w:r w:rsidRPr="008F7194">
        <w:rPr>
          <w:rFonts w:hint="eastAsia"/>
        </w:rPr>
        <w:t>下表简述了</w:t>
      </w:r>
      <w:r>
        <w:rPr>
          <w:rFonts w:hint="eastAsia"/>
        </w:rPr>
        <w:t>项目提出</w:t>
      </w:r>
      <w:r>
        <w:t>者的</w:t>
      </w:r>
      <w:r w:rsidRPr="008F7194">
        <w:rPr>
          <w:rFonts w:hint="eastAsia"/>
        </w:rPr>
        <w:t>联系方式信息。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592"/>
        <w:gridCol w:w="2130"/>
        <w:gridCol w:w="2130"/>
      </w:tblGrid>
      <w:tr w:rsidR="007557F0" w14:paraId="568A7E13" w14:textId="77777777" w:rsidTr="00973DAA">
        <w:tc>
          <w:tcPr>
            <w:tcW w:w="1668" w:type="dxa"/>
            <w:shd w:val="clear" w:color="auto" w:fill="BDD6EE"/>
          </w:tcPr>
          <w:p w14:paraId="192BAF3F" w14:textId="77777777" w:rsidR="007557F0" w:rsidRPr="002C70E3" w:rsidRDefault="007557F0" w:rsidP="00973DAA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 w14:paraId="3BEEB38B" w14:textId="77777777" w:rsidR="007557F0" w:rsidRPr="002C70E3" w:rsidRDefault="007557F0" w:rsidP="00973DAA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 w14:paraId="4F6AA30D" w14:textId="77777777" w:rsidR="007557F0" w:rsidRPr="002C70E3" w:rsidRDefault="007557F0" w:rsidP="00973DAA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 w14:paraId="48FE1578" w14:textId="77777777" w:rsidR="007557F0" w:rsidRPr="002C70E3" w:rsidRDefault="007557F0" w:rsidP="00973DAA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地址</w:t>
            </w:r>
          </w:p>
        </w:tc>
      </w:tr>
      <w:tr w:rsidR="007557F0" w14:paraId="31BB85F7" w14:textId="77777777" w:rsidTr="00973DAA">
        <w:tc>
          <w:tcPr>
            <w:tcW w:w="1668" w:type="dxa"/>
            <w:shd w:val="clear" w:color="auto" w:fill="auto"/>
          </w:tcPr>
          <w:p w14:paraId="1A1384CF" w14:textId="77777777" w:rsidR="007557F0" w:rsidRPr="002C70E3" w:rsidRDefault="007557F0" w:rsidP="00973DAA">
            <w:pPr>
              <w:ind w:firstLine="420"/>
            </w:pPr>
            <w:r w:rsidRPr="002C70E3">
              <w:rPr>
                <w:rFonts w:hint="eastAsia"/>
              </w:rPr>
              <w:t>杨枨</w:t>
            </w:r>
          </w:p>
        </w:tc>
        <w:tc>
          <w:tcPr>
            <w:tcW w:w="2592" w:type="dxa"/>
            <w:shd w:val="clear" w:color="auto" w:fill="auto"/>
          </w:tcPr>
          <w:p w14:paraId="79DAADDF" w14:textId="77777777" w:rsidR="007557F0" w:rsidRPr="00FA49F6" w:rsidRDefault="007557F0" w:rsidP="00973DAA">
            <w:pPr>
              <w:ind w:firstLine="420"/>
            </w:pPr>
            <w:r w:rsidRPr="00FA49F6"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 w14:paraId="554D3873" w14:textId="77777777" w:rsidR="007557F0" w:rsidRPr="00FA49F6" w:rsidRDefault="009520CE" w:rsidP="00973DAA">
            <w:hyperlink r:id="rId9" w:history="1">
              <w:r w:rsidR="007557F0" w:rsidRPr="00FA49F6">
                <w:t>yangc@zucc.edu.cn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0E7B781C" w14:textId="77777777" w:rsidR="007557F0" w:rsidRPr="00FA49F6" w:rsidRDefault="007557F0" w:rsidP="00973DAA">
            <w:pPr>
              <w:ind w:firstLine="420"/>
            </w:pPr>
            <w:r w:rsidRPr="00FA49F6">
              <w:rPr>
                <w:rFonts w:hint="eastAsia"/>
              </w:rPr>
              <w:t>理四504</w:t>
            </w:r>
          </w:p>
        </w:tc>
      </w:tr>
      <w:tr w:rsidR="007557F0" w14:paraId="0CD2AA9A" w14:textId="77777777" w:rsidTr="00973DAA">
        <w:tc>
          <w:tcPr>
            <w:tcW w:w="1668" w:type="dxa"/>
            <w:shd w:val="clear" w:color="auto" w:fill="auto"/>
          </w:tcPr>
          <w:p w14:paraId="020F2CA0" w14:textId="77777777" w:rsidR="007557F0" w:rsidRPr="002C70E3" w:rsidRDefault="007557F0" w:rsidP="00973DAA">
            <w:pPr>
              <w:ind w:firstLine="420"/>
            </w:pPr>
            <w:r w:rsidRPr="002C70E3"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 w14:paraId="1B2FAC13" w14:textId="77777777" w:rsidR="007557F0" w:rsidRPr="00FA49F6" w:rsidRDefault="007557F0" w:rsidP="00973DAA">
            <w:pPr>
              <w:ind w:firstLine="420"/>
            </w:pPr>
            <w:r w:rsidRPr="00FA49F6"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 w14:paraId="0EE9265B" w14:textId="77777777" w:rsidR="007557F0" w:rsidRPr="00FA49F6" w:rsidRDefault="009520CE" w:rsidP="00973DAA">
            <w:hyperlink r:id="rId10" w:history="1">
              <w:r w:rsidR="007557F0" w:rsidRPr="00C2156B">
                <w:t>houhl@</w:t>
              </w:r>
              <w:r w:rsidR="007557F0" w:rsidRPr="00C2156B">
                <w:rPr>
                  <w:rFonts w:hint="eastAsia"/>
                </w:rPr>
                <w:t>zucc</w:t>
              </w:r>
              <w:r w:rsidR="007557F0" w:rsidRPr="00C2156B">
                <w:t>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2171262F" w14:textId="77777777" w:rsidR="007557F0" w:rsidRPr="00FA49F6" w:rsidRDefault="007557F0" w:rsidP="00973DAA">
            <w:pPr>
              <w:ind w:firstLine="420"/>
            </w:pPr>
            <w:r w:rsidRPr="00FA49F6">
              <w:rPr>
                <w:rFonts w:hint="eastAsia"/>
              </w:rPr>
              <w:t>理四501</w:t>
            </w:r>
          </w:p>
        </w:tc>
      </w:tr>
    </w:tbl>
    <w:p w14:paraId="08E77B0A" w14:textId="77777777" w:rsidR="007557F0" w:rsidRDefault="007557F0" w:rsidP="007557F0">
      <w:pPr>
        <w:pStyle w:val="a1"/>
        <w:numPr>
          <w:ilvl w:val="2"/>
          <w:numId w:val="6"/>
        </w:numPr>
      </w:pPr>
      <w:bookmarkStart w:id="31" w:name="_Toc498642447"/>
      <w:bookmarkStart w:id="32" w:name="_Toc501246301"/>
      <w:bookmarkStart w:id="33" w:name="_Toc502228464"/>
      <w:bookmarkStart w:id="34" w:name="_Toc529651017"/>
      <w:r>
        <w:rPr>
          <w:rFonts w:hint="eastAsia"/>
        </w:rPr>
        <w:t>项目</w:t>
      </w:r>
      <w:r>
        <w:t>开发团队</w:t>
      </w:r>
      <w:bookmarkEnd w:id="31"/>
      <w:bookmarkEnd w:id="32"/>
      <w:bookmarkEnd w:id="33"/>
      <w:bookmarkEnd w:id="34"/>
    </w:p>
    <w:p w14:paraId="3367DEBD" w14:textId="77777777" w:rsidR="007557F0" w:rsidRPr="009818C8" w:rsidRDefault="007557F0" w:rsidP="007557F0"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W w:w="87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672"/>
        <w:gridCol w:w="1548"/>
        <w:gridCol w:w="1858"/>
        <w:gridCol w:w="2201"/>
        <w:gridCol w:w="1246"/>
      </w:tblGrid>
      <w:tr w:rsidR="003C7378" w:rsidRPr="00966B6F" w14:paraId="3E951608" w14:textId="77777777" w:rsidTr="00487C9B">
        <w:trPr>
          <w:trHeight w:val="260"/>
        </w:trPr>
        <w:tc>
          <w:tcPr>
            <w:tcW w:w="1263" w:type="dxa"/>
            <w:shd w:val="clear" w:color="000000" w:fill="BDD7EE"/>
            <w:noWrap/>
            <w:vAlign w:val="center"/>
            <w:hideMark/>
          </w:tcPr>
          <w:p w14:paraId="32D8C3AA" w14:textId="77777777" w:rsidR="003C7378" w:rsidRPr="00966B6F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姓名</w:t>
            </w:r>
          </w:p>
        </w:tc>
        <w:tc>
          <w:tcPr>
            <w:tcW w:w="672" w:type="dxa"/>
            <w:shd w:val="clear" w:color="000000" w:fill="BDD7EE"/>
          </w:tcPr>
          <w:p w14:paraId="40D723C7" w14:textId="77777777" w:rsidR="003C7378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职位</w:t>
            </w:r>
          </w:p>
        </w:tc>
        <w:tc>
          <w:tcPr>
            <w:tcW w:w="1548" w:type="dxa"/>
            <w:shd w:val="clear" w:color="000000" w:fill="BDD7EE"/>
            <w:noWrap/>
            <w:vAlign w:val="center"/>
            <w:hideMark/>
          </w:tcPr>
          <w:p w14:paraId="18846D06" w14:textId="77777777" w:rsidR="003C7378" w:rsidRPr="00966B6F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电话</w:t>
            </w:r>
          </w:p>
        </w:tc>
        <w:tc>
          <w:tcPr>
            <w:tcW w:w="1858" w:type="dxa"/>
            <w:shd w:val="clear" w:color="000000" w:fill="BDD7EE"/>
          </w:tcPr>
          <w:p w14:paraId="41D0D2FF" w14:textId="4F9B31A2" w:rsidR="003C7378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微信号</w:t>
            </w:r>
          </w:p>
        </w:tc>
        <w:tc>
          <w:tcPr>
            <w:tcW w:w="2201" w:type="dxa"/>
            <w:shd w:val="clear" w:color="000000" w:fill="BDD7EE"/>
          </w:tcPr>
          <w:p w14:paraId="2B574FF4" w14:textId="3FAF4402" w:rsidR="003C7378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邮箱</w:t>
            </w:r>
          </w:p>
        </w:tc>
        <w:tc>
          <w:tcPr>
            <w:tcW w:w="1246" w:type="dxa"/>
            <w:shd w:val="clear" w:color="000000" w:fill="BDD7EE"/>
          </w:tcPr>
          <w:p w14:paraId="4FA31623" w14:textId="77777777" w:rsidR="003C7378" w:rsidRDefault="003C7378" w:rsidP="00973DAA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所在地</w:t>
            </w:r>
          </w:p>
        </w:tc>
      </w:tr>
      <w:tr w:rsidR="003C7378" w:rsidRPr="0055154F" w14:paraId="7382FB82" w14:textId="77777777" w:rsidTr="00487C9B">
        <w:trPr>
          <w:trHeight w:val="260"/>
        </w:trPr>
        <w:tc>
          <w:tcPr>
            <w:tcW w:w="1263" w:type="dxa"/>
            <w:shd w:val="clear" w:color="000000" w:fill="C6E0B4"/>
            <w:noWrap/>
            <w:hideMark/>
          </w:tcPr>
          <w:p w14:paraId="787AF829" w14:textId="6B46FB98" w:rsidR="003C7378" w:rsidRPr="00966B6F" w:rsidRDefault="003C7378" w:rsidP="003C7378">
            <w:pPr>
              <w:rPr>
                <w:rFonts w:ascii="等线" w:eastAsia="等线" w:hAnsi="等线"/>
                <w:color w:val="000000"/>
                <w:sz w:val="22"/>
              </w:rPr>
            </w:pPr>
            <w:r w:rsidRPr="009A5191">
              <w:rPr>
                <w:rFonts w:hint="eastAsia"/>
              </w:rPr>
              <w:t>沈启航</w:t>
            </w:r>
          </w:p>
        </w:tc>
        <w:tc>
          <w:tcPr>
            <w:tcW w:w="672" w:type="dxa"/>
          </w:tcPr>
          <w:p w14:paraId="208F3322" w14:textId="2901B4FD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组长</w:t>
            </w:r>
          </w:p>
        </w:tc>
        <w:tc>
          <w:tcPr>
            <w:tcW w:w="1548" w:type="dxa"/>
            <w:shd w:val="clear" w:color="auto" w:fill="auto"/>
            <w:noWrap/>
            <w:hideMark/>
          </w:tcPr>
          <w:p w14:paraId="30A96B1B" w14:textId="40DE9AF0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15988122404</w:t>
            </w:r>
          </w:p>
        </w:tc>
        <w:tc>
          <w:tcPr>
            <w:tcW w:w="1858" w:type="dxa"/>
          </w:tcPr>
          <w:p w14:paraId="19946EC4" w14:textId="1D509224" w:rsidR="003C7378" w:rsidRPr="009A5191" w:rsidRDefault="003C7378" w:rsidP="003C7378">
            <w:r w:rsidRPr="003C7378">
              <w:t>Shenqihang1997</w:t>
            </w:r>
          </w:p>
        </w:tc>
        <w:tc>
          <w:tcPr>
            <w:tcW w:w="2201" w:type="dxa"/>
          </w:tcPr>
          <w:p w14:paraId="6E7EB6C9" w14:textId="033B6B6A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31601404@stu.zucc.edu.cn</w:t>
            </w:r>
          </w:p>
        </w:tc>
        <w:tc>
          <w:tcPr>
            <w:tcW w:w="1246" w:type="dxa"/>
          </w:tcPr>
          <w:p w14:paraId="0E371DE8" w14:textId="70768BA3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弘毅B1-614</w:t>
            </w:r>
          </w:p>
        </w:tc>
      </w:tr>
      <w:tr w:rsidR="003C7378" w:rsidRPr="0055154F" w14:paraId="661096B3" w14:textId="77777777" w:rsidTr="00487C9B">
        <w:trPr>
          <w:trHeight w:val="260"/>
        </w:trPr>
        <w:tc>
          <w:tcPr>
            <w:tcW w:w="1263" w:type="dxa"/>
            <w:shd w:val="clear" w:color="000000" w:fill="C6E0B4"/>
            <w:noWrap/>
            <w:hideMark/>
          </w:tcPr>
          <w:p w14:paraId="02F7AD35" w14:textId="0BB280C3" w:rsidR="003C7378" w:rsidRPr="00966B6F" w:rsidRDefault="003C7378" w:rsidP="003C7378">
            <w:pPr>
              <w:rPr>
                <w:rFonts w:ascii="等线" w:eastAsia="等线" w:hAnsi="等线"/>
                <w:color w:val="000000"/>
                <w:sz w:val="22"/>
              </w:rPr>
            </w:pPr>
            <w:r w:rsidRPr="009A5191">
              <w:rPr>
                <w:rFonts w:hint="eastAsia"/>
              </w:rPr>
              <w:t>叶柏成</w:t>
            </w:r>
          </w:p>
        </w:tc>
        <w:tc>
          <w:tcPr>
            <w:tcW w:w="672" w:type="dxa"/>
          </w:tcPr>
          <w:p w14:paraId="72BC6AD8" w14:textId="2CBCB1AC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组员</w:t>
            </w:r>
          </w:p>
        </w:tc>
        <w:tc>
          <w:tcPr>
            <w:tcW w:w="1548" w:type="dxa"/>
            <w:shd w:val="clear" w:color="auto" w:fill="auto"/>
            <w:noWrap/>
            <w:hideMark/>
          </w:tcPr>
          <w:p w14:paraId="415BE133" w14:textId="310BC275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13588025779</w:t>
            </w:r>
          </w:p>
        </w:tc>
        <w:tc>
          <w:tcPr>
            <w:tcW w:w="1858" w:type="dxa"/>
          </w:tcPr>
          <w:p w14:paraId="78F234CF" w14:textId="7D6C00E1" w:rsidR="003C7378" w:rsidRPr="009A5191" w:rsidRDefault="003C7378" w:rsidP="003C7378">
            <w:proofErr w:type="spellStart"/>
            <w:r w:rsidRPr="003C7378">
              <w:t>ye_bai_c</w:t>
            </w:r>
            <w:proofErr w:type="spellEnd"/>
          </w:p>
        </w:tc>
        <w:tc>
          <w:tcPr>
            <w:tcW w:w="2201" w:type="dxa"/>
          </w:tcPr>
          <w:p w14:paraId="7CDB2E53" w14:textId="6E6A23F4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31601411@stu.zucc.edu.cn</w:t>
            </w:r>
          </w:p>
        </w:tc>
        <w:tc>
          <w:tcPr>
            <w:tcW w:w="1246" w:type="dxa"/>
          </w:tcPr>
          <w:p w14:paraId="7F8D2D52" w14:textId="5CF1335D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弘毅B1-615</w:t>
            </w:r>
          </w:p>
        </w:tc>
      </w:tr>
      <w:tr w:rsidR="003C7378" w:rsidRPr="0055154F" w14:paraId="2CF27CA1" w14:textId="77777777" w:rsidTr="00487C9B">
        <w:trPr>
          <w:trHeight w:val="260"/>
        </w:trPr>
        <w:tc>
          <w:tcPr>
            <w:tcW w:w="1263" w:type="dxa"/>
            <w:shd w:val="clear" w:color="000000" w:fill="C6E0B4"/>
            <w:noWrap/>
            <w:hideMark/>
          </w:tcPr>
          <w:p w14:paraId="2572513B" w14:textId="087B67C1" w:rsidR="003C7378" w:rsidRPr="00966B6F" w:rsidRDefault="003C7378" w:rsidP="003C7378">
            <w:pPr>
              <w:rPr>
                <w:rFonts w:ascii="等线" w:eastAsia="等线" w:hAnsi="等线"/>
                <w:color w:val="000000"/>
                <w:sz w:val="22"/>
              </w:rPr>
            </w:pPr>
            <w:r w:rsidRPr="009A5191">
              <w:rPr>
                <w:rFonts w:hint="eastAsia"/>
              </w:rPr>
              <w:t>杨以恒</w:t>
            </w:r>
          </w:p>
        </w:tc>
        <w:tc>
          <w:tcPr>
            <w:tcW w:w="672" w:type="dxa"/>
          </w:tcPr>
          <w:p w14:paraId="2DA3161B" w14:textId="45BC5E27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组员</w:t>
            </w:r>
          </w:p>
        </w:tc>
        <w:tc>
          <w:tcPr>
            <w:tcW w:w="1548" w:type="dxa"/>
            <w:shd w:val="clear" w:color="auto" w:fill="auto"/>
            <w:noWrap/>
            <w:hideMark/>
          </w:tcPr>
          <w:p w14:paraId="6493E332" w14:textId="2DE2A718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18989678901</w:t>
            </w:r>
          </w:p>
        </w:tc>
        <w:tc>
          <w:tcPr>
            <w:tcW w:w="1858" w:type="dxa"/>
          </w:tcPr>
          <w:p w14:paraId="13673D30" w14:textId="348CC99C" w:rsidR="003C7378" w:rsidRPr="009A5191" w:rsidRDefault="003C7378" w:rsidP="003C7378">
            <w:r w:rsidRPr="003C7378">
              <w:t>yyh1997219</w:t>
            </w:r>
            <w:r>
              <w:t xml:space="preserve"> </w:t>
            </w:r>
          </w:p>
        </w:tc>
        <w:tc>
          <w:tcPr>
            <w:tcW w:w="2201" w:type="dxa"/>
          </w:tcPr>
          <w:p w14:paraId="187FE9C1" w14:textId="7EE0DC10" w:rsidR="003C7378" w:rsidRPr="00F100C9" w:rsidRDefault="003C7378" w:rsidP="003C7378">
            <w:pPr>
              <w:rPr>
                <w:bCs/>
                <w:color w:val="000000"/>
                <w:szCs w:val="21"/>
              </w:rPr>
            </w:pPr>
            <w:r w:rsidRPr="009A5191">
              <w:t>31601410@stu.zucc.edu.cn</w:t>
            </w:r>
          </w:p>
        </w:tc>
        <w:tc>
          <w:tcPr>
            <w:tcW w:w="1246" w:type="dxa"/>
          </w:tcPr>
          <w:p w14:paraId="7E375CDD" w14:textId="5A5637F2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弘毅B1-615</w:t>
            </w:r>
          </w:p>
        </w:tc>
      </w:tr>
      <w:tr w:rsidR="003C7378" w:rsidRPr="0055154F" w14:paraId="545F6818" w14:textId="77777777" w:rsidTr="00487C9B">
        <w:trPr>
          <w:trHeight w:val="260"/>
        </w:trPr>
        <w:tc>
          <w:tcPr>
            <w:tcW w:w="1263" w:type="dxa"/>
            <w:shd w:val="clear" w:color="000000" w:fill="C6E0B4"/>
            <w:noWrap/>
            <w:hideMark/>
          </w:tcPr>
          <w:p w14:paraId="6DA3E728" w14:textId="64422E48" w:rsidR="003C7378" w:rsidRPr="00966B6F" w:rsidRDefault="003C7378" w:rsidP="003C7378">
            <w:pPr>
              <w:rPr>
                <w:rFonts w:ascii="等线" w:eastAsia="等线" w:hAnsi="等线"/>
                <w:color w:val="000000"/>
                <w:sz w:val="22"/>
              </w:rPr>
            </w:pPr>
            <w:r w:rsidRPr="009A5191">
              <w:rPr>
                <w:rFonts w:hint="eastAsia"/>
              </w:rPr>
              <w:t>徐哲远</w:t>
            </w:r>
          </w:p>
        </w:tc>
        <w:tc>
          <w:tcPr>
            <w:tcW w:w="672" w:type="dxa"/>
          </w:tcPr>
          <w:p w14:paraId="43E7CBFD" w14:textId="5F42AB21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组员</w:t>
            </w:r>
          </w:p>
        </w:tc>
        <w:tc>
          <w:tcPr>
            <w:tcW w:w="1548" w:type="dxa"/>
            <w:shd w:val="clear" w:color="auto" w:fill="auto"/>
            <w:noWrap/>
            <w:hideMark/>
          </w:tcPr>
          <w:p w14:paraId="2E897676" w14:textId="2F22C441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15968805302</w:t>
            </w:r>
          </w:p>
        </w:tc>
        <w:tc>
          <w:tcPr>
            <w:tcW w:w="1858" w:type="dxa"/>
          </w:tcPr>
          <w:p w14:paraId="5E08C847" w14:textId="721A5AA8" w:rsidR="003C7378" w:rsidRPr="009A5191" w:rsidRDefault="003C7378" w:rsidP="003C7378">
            <w:proofErr w:type="spellStart"/>
            <w:r w:rsidRPr="003C7378">
              <w:t>Francis_scott</w:t>
            </w:r>
            <w:proofErr w:type="spellEnd"/>
          </w:p>
        </w:tc>
        <w:tc>
          <w:tcPr>
            <w:tcW w:w="2201" w:type="dxa"/>
          </w:tcPr>
          <w:p w14:paraId="6A9266A1" w14:textId="7AA31926" w:rsidR="003C7378" w:rsidRPr="00E83435" w:rsidRDefault="003C7378" w:rsidP="003C7378">
            <w:pPr>
              <w:rPr>
                <w:color w:val="000000"/>
                <w:szCs w:val="21"/>
              </w:rPr>
            </w:pPr>
            <w:r w:rsidRPr="009A5191">
              <w:t>31601409@stu.zucc.edu.cn</w:t>
            </w:r>
          </w:p>
        </w:tc>
        <w:tc>
          <w:tcPr>
            <w:tcW w:w="1246" w:type="dxa"/>
          </w:tcPr>
          <w:p w14:paraId="0D781F8F" w14:textId="5B2D567D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弘毅B1-615</w:t>
            </w:r>
          </w:p>
        </w:tc>
      </w:tr>
      <w:tr w:rsidR="003C7378" w:rsidRPr="0055154F" w14:paraId="08EECEDE" w14:textId="77777777" w:rsidTr="00487C9B">
        <w:trPr>
          <w:trHeight w:val="260"/>
        </w:trPr>
        <w:tc>
          <w:tcPr>
            <w:tcW w:w="1263" w:type="dxa"/>
            <w:shd w:val="clear" w:color="000000" w:fill="C6E0B4"/>
            <w:noWrap/>
          </w:tcPr>
          <w:p w14:paraId="6B2954EE" w14:textId="5E2E96A5" w:rsidR="003C7378" w:rsidRPr="00966B6F" w:rsidRDefault="003C7378" w:rsidP="003C7378">
            <w:pPr>
              <w:rPr>
                <w:rFonts w:ascii="等线" w:eastAsia="等线" w:hAnsi="等线"/>
                <w:color w:val="000000"/>
                <w:sz w:val="22"/>
              </w:rPr>
            </w:pPr>
            <w:r w:rsidRPr="009A5191">
              <w:rPr>
                <w:rFonts w:hint="eastAsia"/>
              </w:rPr>
              <w:t>骆佳俊</w:t>
            </w:r>
          </w:p>
        </w:tc>
        <w:tc>
          <w:tcPr>
            <w:tcW w:w="672" w:type="dxa"/>
          </w:tcPr>
          <w:p w14:paraId="2BAC241A" w14:textId="5047D10C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组员</w:t>
            </w:r>
          </w:p>
        </w:tc>
        <w:tc>
          <w:tcPr>
            <w:tcW w:w="1548" w:type="dxa"/>
            <w:shd w:val="clear" w:color="auto" w:fill="auto"/>
            <w:noWrap/>
          </w:tcPr>
          <w:p w14:paraId="05F1B3D1" w14:textId="19D49087" w:rsidR="003C7378" w:rsidRPr="0055154F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18058735546</w:t>
            </w:r>
          </w:p>
        </w:tc>
        <w:tc>
          <w:tcPr>
            <w:tcW w:w="1858" w:type="dxa"/>
          </w:tcPr>
          <w:p w14:paraId="7CD04F95" w14:textId="38E01D28" w:rsidR="003C7378" w:rsidRPr="009A5191" w:rsidRDefault="003C7378" w:rsidP="003C7378">
            <w:proofErr w:type="spellStart"/>
            <w:r w:rsidRPr="003C7378">
              <w:t>rogervxin</w:t>
            </w:r>
            <w:proofErr w:type="spellEnd"/>
          </w:p>
        </w:tc>
        <w:tc>
          <w:tcPr>
            <w:tcW w:w="2201" w:type="dxa"/>
          </w:tcPr>
          <w:p w14:paraId="248C1F83" w14:textId="11F84734" w:rsidR="003C7378" w:rsidRDefault="003C7378" w:rsidP="003C737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A5191">
              <w:t>31601215@stu.zucc.edu.cn</w:t>
            </w:r>
          </w:p>
        </w:tc>
        <w:tc>
          <w:tcPr>
            <w:tcW w:w="1246" w:type="dxa"/>
          </w:tcPr>
          <w:p w14:paraId="2EA19C1D" w14:textId="129C4C0E" w:rsidR="003C7378" w:rsidRPr="00E83435" w:rsidRDefault="003C7378" w:rsidP="003C7378">
            <w:pPr>
              <w:rPr>
                <w:color w:val="000000"/>
                <w:szCs w:val="21"/>
              </w:rPr>
            </w:pPr>
            <w:r w:rsidRPr="009A5191">
              <w:t>弘毅B2-206</w:t>
            </w:r>
          </w:p>
        </w:tc>
      </w:tr>
    </w:tbl>
    <w:p w14:paraId="4C82D551" w14:textId="77777777" w:rsidR="007557F0" w:rsidRDefault="007557F0" w:rsidP="007557F0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为了成功地开发该网站</w:t>
      </w:r>
      <w:r>
        <w:rPr>
          <w:rFonts w:hint="eastAsia"/>
          <w:szCs w:val="21"/>
        </w:rPr>
        <w:t>，</w:t>
      </w:r>
      <w:r>
        <w:rPr>
          <w:rFonts w:hint="eastAsia"/>
          <w:szCs w:val="21"/>
          <w:lang w:val="zh-CN"/>
        </w:rPr>
        <w:t>我们首先得得到教师和学院的支持和认可</w:t>
      </w:r>
      <w:r w:rsidRPr="0015684E">
        <w:rPr>
          <w:rFonts w:hint="eastAsia"/>
          <w:szCs w:val="21"/>
        </w:rPr>
        <w:t>；</w:t>
      </w:r>
      <w:r>
        <w:rPr>
          <w:rFonts w:hint="eastAsia"/>
          <w:szCs w:val="21"/>
          <w:lang w:val="zh-CN"/>
        </w:rPr>
        <w:t>还需要得到教师</w:t>
      </w:r>
      <w:r w:rsidRPr="0015684E">
        <w:rPr>
          <w:rFonts w:hint="eastAsia"/>
          <w:szCs w:val="21"/>
        </w:rPr>
        <w:t>，</w:t>
      </w:r>
      <w:r>
        <w:rPr>
          <w:rFonts w:hint="eastAsia"/>
          <w:szCs w:val="21"/>
          <w:lang w:val="zh-CN"/>
        </w:rPr>
        <w:t>同学的高度配合</w:t>
      </w:r>
      <w:r w:rsidRPr="0015684E">
        <w:rPr>
          <w:rFonts w:hint="eastAsia"/>
          <w:szCs w:val="21"/>
        </w:rPr>
        <w:t>；</w:t>
      </w:r>
      <w:r>
        <w:rPr>
          <w:rFonts w:hint="eastAsia"/>
          <w:szCs w:val="21"/>
          <w:lang w:val="zh-CN"/>
        </w:rPr>
        <w:t>其次我们团队有较好的合作精神，工作能力和有空余时间。</w:t>
      </w:r>
    </w:p>
    <w:p w14:paraId="523E66E1" w14:textId="77777777" w:rsidR="007557F0" w:rsidRDefault="007557F0" w:rsidP="007557F0"/>
    <w:p w14:paraId="3EFDB981" w14:textId="77777777" w:rsidR="007557F0" w:rsidRDefault="007557F0" w:rsidP="007557F0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8"/>
        <w:gridCol w:w="1050"/>
        <w:gridCol w:w="1051"/>
        <w:gridCol w:w="1051"/>
        <w:gridCol w:w="1052"/>
        <w:gridCol w:w="1052"/>
        <w:gridCol w:w="986"/>
        <w:gridCol w:w="986"/>
      </w:tblGrid>
      <w:tr w:rsidR="00C33FF4" w14:paraId="7C237C6E" w14:textId="77777777" w:rsidTr="00C33FF4">
        <w:trPr>
          <w:jc w:val="right"/>
        </w:trPr>
        <w:tc>
          <w:tcPr>
            <w:tcW w:w="1068" w:type="dxa"/>
            <w:shd w:val="clear" w:color="auto" w:fill="BDD6EE"/>
          </w:tcPr>
          <w:p w14:paraId="26C255B1" w14:textId="77777777" w:rsidR="00C33FF4" w:rsidRPr="003A4C91" w:rsidRDefault="00C33FF4" w:rsidP="00C33FF4">
            <w:pPr>
              <w:rPr>
                <w:b/>
              </w:rPr>
            </w:pPr>
          </w:p>
        </w:tc>
        <w:tc>
          <w:tcPr>
            <w:tcW w:w="1050" w:type="dxa"/>
            <w:shd w:val="clear" w:color="auto" w:fill="BDD6EE"/>
          </w:tcPr>
          <w:p w14:paraId="085E3A40" w14:textId="6F2BA48B" w:rsidR="00C33FF4" w:rsidRPr="003A4C91" w:rsidRDefault="00C33FF4" w:rsidP="00C33FF4">
            <w:pPr>
              <w:rPr>
                <w:b/>
              </w:rPr>
            </w:pPr>
            <w:r>
              <w:rPr>
                <w:rFonts w:hint="eastAsia"/>
                <w:b/>
              </w:rPr>
              <w:t>周日</w:t>
            </w:r>
          </w:p>
        </w:tc>
        <w:tc>
          <w:tcPr>
            <w:tcW w:w="1051" w:type="dxa"/>
            <w:shd w:val="clear" w:color="auto" w:fill="BDD6EE"/>
          </w:tcPr>
          <w:p w14:paraId="21ED5FA6" w14:textId="12ACC72B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周一</w:t>
            </w:r>
          </w:p>
        </w:tc>
        <w:tc>
          <w:tcPr>
            <w:tcW w:w="1051" w:type="dxa"/>
            <w:shd w:val="clear" w:color="auto" w:fill="BDD6EE"/>
          </w:tcPr>
          <w:p w14:paraId="2A7B3833" w14:textId="096165C3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周二</w:t>
            </w:r>
          </w:p>
        </w:tc>
        <w:tc>
          <w:tcPr>
            <w:tcW w:w="1052" w:type="dxa"/>
            <w:shd w:val="clear" w:color="auto" w:fill="BDD6EE"/>
          </w:tcPr>
          <w:p w14:paraId="5427CEA6" w14:textId="78899299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周三</w:t>
            </w:r>
          </w:p>
        </w:tc>
        <w:tc>
          <w:tcPr>
            <w:tcW w:w="1052" w:type="dxa"/>
            <w:shd w:val="clear" w:color="auto" w:fill="BDD6EE"/>
          </w:tcPr>
          <w:p w14:paraId="162F9325" w14:textId="50C9F097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周四</w:t>
            </w:r>
          </w:p>
        </w:tc>
        <w:tc>
          <w:tcPr>
            <w:tcW w:w="986" w:type="dxa"/>
            <w:shd w:val="clear" w:color="auto" w:fill="BDD6EE"/>
          </w:tcPr>
          <w:p w14:paraId="3A2CA7F1" w14:textId="6E1FB82E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周五</w:t>
            </w:r>
          </w:p>
        </w:tc>
        <w:tc>
          <w:tcPr>
            <w:tcW w:w="986" w:type="dxa"/>
            <w:shd w:val="clear" w:color="auto" w:fill="BDD6EE"/>
          </w:tcPr>
          <w:p w14:paraId="5E33968D" w14:textId="0C07711B" w:rsidR="00C33FF4" w:rsidRPr="003A4C91" w:rsidRDefault="00C33FF4" w:rsidP="00C33FF4">
            <w:pPr>
              <w:rPr>
                <w:b/>
              </w:rPr>
            </w:pPr>
            <w:r w:rsidRPr="003A4C91">
              <w:rPr>
                <w:rFonts w:hint="eastAsia"/>
                <w:b/>
              </w:rPr>
              <w:t>周六</w:t>
            </w:r>
          </w:p>
        </w:tc>
      </w:tr>
      <w:tr w:rsidR="00C33FF4" w14:paraId="66DE993B" w14:textId="77777777" w:rsidTr="00C33FF4">
        <w:trPr>
          <w:jc w:val="right"/>
        </w:trPr>
        <w:tc>
          <w:tcPr>
            <w:tcW w:w="1068" w:type="dxa"/>
            <w:shd w:val="clear" w:color="auto" w:fill="auto"/>
          </w:tcPr>
          <w:p w14:paraId="786986A9" w14:textId="77777777" w:rsidR="00C33FF4" w:rsidRDefault="00C33FF4" w:rsidP="00C33FF4">
            <w:r>
              <w:rPr>
                <w:rFonts w:hint="eastAsia"/>
              </w:rPr>
              <w:t>上午-1</w:t>
            </w:r>
          </w:p>
        </w:tc>
        <w:tc>
          <w:tcPr>
            <w:tcW w:w="1050" w:type="dxa"/>
            <w:shd w:val="clear" w:color="auto" w:fill="auto"/>
          </w:tcPr>
          <w:p w14:paraId="03600798" w14:textId="2717DE38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161011FC" w14:textId="07CB9CFB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骆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018EBA21" w14:textId="2951F22C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徐</w:t>
            </w:r>
          </w:p>
        </w:tc>
        <w:tc>
          <w:tcPr>
            <w:tcW w:w="1052" w:type="dxa"/>
            <w:shd w:val="clear" w:color="auto" w:fill="auto"/>
          </w:tcPr>
          <w:p w14:paraId="5B8745B3" w14:textId="77777777" w:rsidR="00C33FF4" w:rsidRDefault="00C33FF4" w:rsidP="00C33FF4"/>
        </w:tc>
        <w:tc>
          <w:tcPr>
            <w:tcW w:w="1052" w:type="dxa"/>
            <w:shd w:val="clear" w:color="auto" w:fill="auto"/>
          </w:tcPr>
          <w:p w14:paraId="6F89C954" w14:textId="47C4432C" w:rsidR="00C33FF4" w:rsidRDefault="00C33FF4" w:rsidP="00C33FF4">
            <w:r>
              <w:rPr>
                <w:rFonts w:hint="eastAsia"/>
                <w:szCs w:val="21"/>
              </w:rPr>
              <w:t>骆、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986" w:type="dxa"/>
            <w:shd w:val="clear" w:color="auto" w:fill="auto"/>
          </w:tcPr>
          <w:p w14:paraId="13FD9700" w14:textId="0FBA5684" w:rsidR="00C33FF4" w:rsidRDefault="00C33FF4" w:rsidP="00C33FF4">
            <w:r>
              <w:rPr>
                <w:rFonts w:hint="eastAsia"/>
                <w:szCs w:val="21"/>
              </w:rPr>
              <w:t>沈</w:t>
            </w:r>
          </w:p>
        </w:tc>
        <w:tc>
          <w:tcPr>
            <w:tcW w:w="986" w:type="dxa"/>
            <w:shd w:val="clear" w:color="auto" w:fill="auto"/>
          </w:tcPr>
          <w:p w14:paraId="02969BAB" w14:textId="5FC0628F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</w:tr>
      <w:tr w:rsidR="00C33FF4" w14:paraId="2BF79F3D" w14:textId="77777777" w:rsidTr="00C33FF4">
        <w:trPr>
          <w:jc w:val="right"/>
        </w:trPr>
        <w:tc>
          <w:tcPr>
            <w:tcW w:w="1068" w:type="dxa"/>
            <w:shd w:val="clear" w:color="auto" w:fill="auto"/>
          </w:tcPr>
          <w:p w14:paraId="04A9496D" w14:textId="77777777" w:rsidR="00C33FF4" w:rsidRDefault="00C33FF4" w:rsidP="00C33FF4">
            <w:r>
              <w:rPr>
                <w:rFonts w:hint="eastAsia"/>
              </w:rPr>
              <w:t>上午-2</w:t>
            </w:r>
          </w:p>
        </w:tc>
        <w:tc>
          <w:tcPr>
            <w:tcW w:w="1050" w:type="dxa"/>
            <w:shd w:val="clear" w:color="auto" w:fill="auto"/>
          </w:tcPr>
          <w:p w14:paraId="6D728EAC" w14:textId="63953CC6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5ED83F8A" w14:textId="6F496AF1" w:rsidR="00C33FF4" w:rsidRDefault="00C33FF4" w:rsidP="00C33FF4"/>
        </w:tc>
        <w:tc>
          <w:tcPr>
            <w:tcW w:w="1051" w:type="dxa"/>
            <w:shd w:val="clear" w:color="auto" w:fill="auto"/>
          </w:tcPr>
          <w:p w14:paraId="290A7012" w14:textId="77777777" w:rsidR="00C33FF4" w:rsidRDefault="00C33FF4" w:rsidP="00C33FF4"/>
        </w:tc>
        <w:tc>
          <w:tcPr>
            <w:tcW w:w="1052" w:type="dxa"/>
            <w:shd w:val="clear" w:color="auto" w:fill="auto"/>
          </w:tcPr>
          <w:p w14:paraId="107A1B57" w14:textId="77777777" w:rsidR="00C33FF4" w:rsidRDefault="00C33FF4" w:rsidP="00C33FF4"/>
        </w:tc>
        <w:tc>
          <w:tcPr>
            <w:tcW w:w="1052" w:type="dxa"/>
            <w:shd w:val="clear" w:color="auto" w:fill="auto"/>
          </w:tcPr>
          <w:p w14:paraId="37777FF2" w14:textId="6E9898C8" w:rsidR="00C33FF4" w:rsidRDefault="00C33FF4" w:rsidP="00C33FF4">
            <w:r>
              <w:rPr>
                <w:rFonts w:hint="eastAsia"/>
                <w:szCs w:val="21"/>
              </w:rPr>
              <w:t>杨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徐</w:t>
            </w:r>
          </w:p>
        </w:tc>
        <w:tc>
          <w:tcPr>
            <w:tcW w:w="986" w:type="dxa"/>
            <w:shd w:val="clear" w:color="auto" w:fill="auto"/>
          </w:tcPr>
          <w:p w14:paraId="7E742840" w14:textId="6F2A2CF6" w:rsidR="00C33FF4" w:rsidRDefault="00C33FF4" w:rsidP="00C33FF4"/>
        </w:tc>
        <w:tc>
          <w:tcPr>
            <w:tcW w:w="986" w:type="dxa"/>
            <w:shd w:val="clear" w:color="auto" w:fill="auto"/>
          </w:tcPr>
          <w:p w14:paraId="49390813" w14:textId="1DE0B33E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</w:tr>
      <w:tr w:rsidR="00C33FF4" w14:paraId="4FECF923" w14:textId="77777777" w:rsidTr="00C33FF4">
        <w:trPr>
          <w:jc w:val="right"/>
        </w:trPr>
        <w:tc>
          <w:tcPr>
            <w:tcW w:w="1068" w:type="dxa"/>
            <w:shd w:val="clear" w:color="auto" w:fill="auto"/>
          </w:tcPr>
          <w:p w14:paraId="55A4B4EF" w14:textId="77777777" w:rsidR="00C33FF4" w:rsidRDefault="00C33FF4" w:rsidP="00C33FF4">
            <w:r>
              <w:rPr>
                <w:rFonts w:hint="eastAsia"/>
              </w:rPr>
              <w:lastRenderedPageBreak/>
              <w:t>下午-1</w:t>
            </w:r>
          </w:p>
        </w:tc>
        <w:tc>
          <w:tcPr>
            <w:tcW w:w="1050" w:type="dxa"/>
            <w:shd w:val="clear" w:color="auto" w:fill="auto"/>
          </w:tcPr>
          <w:p w14:paraId="2ABE237F" w14:textId="1DD5B137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5B647D7A" w14:textId="4FC09FF9" w:rsidR="00C33FF4" w:rsidRDefault="00C33FF4" w:rsidP="00C33FF4">
            <w:r>
              <w:rPr>
                <w:rFonts w:hint="eastAsia"/>
                <w:szCs w:val="21"/>
              </w:rPr>
              <w:t>杨、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4A556D4A" w14:textId="2BC5F684" w:rsidR="00C33FF4" w:rsidRDefault="00C33FF4" w:rsidP="00C33FF4"/>
        </w:tc>
        <w:tc>
          <w:tcPr>
            <w:tcW w:w="1052" w:type="dxa"/>
            <w:shd w:val="clear" w:color="auto" w:fill="auto"/>
          </w:tcPr>
          <w:p w14:paraId="4A4E8E11" w14:textId="648EDE5F" w:rsidR="00C33FF4" w:rsidRDefault="00C33FF4" w:rsidP="00C33FF4">
            <w:r>
              <w:rPr>
                <w:rFonts w:hint="eastAsia"/>
                <w:szCs w:val="21"/>
              </w:rPr>
              <w:t>叶</w:t>
            </w:r>
          </w:p>
        </w:tc>
        <w:tc>
          <w:tcPr>
            <w:tcW w:w="1052" w:type="dxa"/>
            <w:shd w:val="clear" w:color="auto" w:fill="auto"/>
          </w:tcPr>
          <w:p w14:paraId="42AD0861" w14:textId="57F5DA19" w:rsidR="00C33FF4" w:rsidRDefault="00C33FF4" w:rsidP="00C33FF4"/>
        </w:tc>
        <w:tc>
          <w:tcPr>
            <w:tcW w:w="986" w:type="dxa"/>
            <w:shd w:val="clear" w:color="auto" w:fill="auto"/>
          </w:tcPr>
          <w:p w14:paraId="032741CA" w14:textId="1E2C1822" w:rsidR="00C33FF4" w:rsidRDefault="00C33FF4" w:rsidP="00C33FF4">
            <w:r>
              <w:rPr>
                <w:rFonts w:hint="eastAsia"/>
                <w:szCs w:val="21"/>
              </w:rPr>
              <w:t>叶、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986" w:type="dxa"/>
            <w:shd w:val="clear" w:color="auto" w:fill="auto"/>
          </w:tcPr>
          <w:p w14:paraId="14139FFA" w14:textId="3E6947AB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</w:tr>
      <w:tr w:rsidR="00C33FF4" w14:paraId="520719D5" w14:textId="77777777" w:rsidTr="00C33FF4">
        <w:trPr>
          <w:jc w:val="right"/>
        </w:trPr>
        <w:tc>
          <w:tcPr>
            <w:tcW w:w="1068" w:type="dxa"/>
            <w:shd w:val="clear" w:color="auto" w:fill="auto"/>
          </w:tcPr>
          <w:p w14:paraId="511E90DA" w14:textId="77777777" w:rsidR="00C33FF4" w:rsidRDefault="00C33FF4" w:rsidP="00C33FF4">
            <w:r>
              <w:rPr>
                <w:rFonts w:hint="eastAsia"/>
              </w:rPr>
              <w:t>下午-2</w:t>
            </w:r>
          </w:p>
        </w:tc>
        <w:tc>
          <w:tcPr>
            <w:tcW w:w="1050" w:type="dxa"/>
            <w:shd w:val="clear" w:color="auto" w:fill="auto"/>
          </w:tcPr>
          <w:p w14:paraId="1CA7CC92" w14:textId="5DCB8A5A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6C5FBA8E" w14:textId="3FDC86C4" w:rsidR="00C33FF4" w:rsidRDefault="00C33FF4" w:rsidP="00C33FF4">
            <w:r>
              <w:rPr>
                <w:rFonts w:hint="eastAsia"/>
                <w:szCs w:val="21"/>
              </w:rPr>
              <w:t>杨、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2F84B84C" w14:textId="0A2AD55D" w:rsidR="00C33FF4" w:rsidRDefault="00C33FF4" w:rsidP="00C33FF4"/>
        </w:tc>
        <w:tc>
          <w:tcPr>
            <w:tcW w:w="1052" w:type="dxa"/>
            <w:shd w:val="clear" w:color="auto" w:fill="auto"/>
          </w:tcPr>
          <w:p w14:paraId="119F05DE" w14:textId="6D627550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骆</w:t>
            </w:r>
          </w:p>
        </w:tc>
        <w:tc>
          <w:tcPr>
            <w:tcW w:w="1052" w:type="dxa"/>
            <w:shd w:val="clear" w:color="auto" w:fill="auto"/>
          </w:tcPr>
          <w:p w14:paraId="1CB0C95A" w14:textId="753B66F6" w:rsidR="00C33FF4" w:rsidRDefault="00C33FF4" w:rsidP="00C33FF4"/>
        </w:tc>
        <w:tc>
          <w:tcPr>
            <w:tcW w:w="986" w:type="dxa"/>
            <w:shd w:val="clear" w:color="auto" w:fill="auto"/>
          </w:tcPr>
          <w:p w14:paraId="452941E9" w14:textId="5EF44057" w:rsidR="00C33FF4" w:rsidRDefault="00C33FF4" w:rsidP="00C33FF4">
            <w:r>
              <w:rPr>
                <w:rFonts w:hint="eastAsia"/>
                <w:szCs w:val="21"/>
              </w:rPr>
              <w:t>叶、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986" w:type="dxa"/>
            <w:shd w:val="clear" w:color="auto" w:fill="auto"/>
          </w:tcPr>
          <w:p w14:paraId="5AD254AB" w14:textId="71149D59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</w:tr>
      <w:tr w:rsidR="00C33FF4" w14:paraId="694489B4" w14:textId="77777777" w:rsidTr="00C33FF4">
        <w:trPr>
          <w:jc w:val="right"/>
        </w:trPr>
        <w:tc>
          <w:tcPr>
            <w:tcW w:w="1068" w:type="dxa"/>
            <w:shd w:val="clear" w:color="auto" w:fill="auto"/>
          </w:tcPr>
          <w:p w14:paraId="7576E7ED" w14:textId="77777777" w:rsidR="00C33FF4" w:rsidRDefault="00C33FF4" w:rsidP="00C33FF4">
            <w:r>
              <w:rPr>
                <w:rFonts w:hint="eastAsia"/>
              </w:rPr>
              <w:t>晚修</w:t>
            </w:r>
          </w:p>
        </w:tc>
        <w:tc>
          <w:tcPr>
            <w:tcW w:w="1050" w:type="dxa"/>
            <w:shd w:val="clear" w:color="auto" w:fill="auto"/>
          </w:tcPr>
          <w:p w14:paraId="6DAC7059" w14:textId="7D6A00B9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0B5EECEA" w14:textId="4004D28B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1" w:type="dxa"/>
            <w:shd w:val="clear" w:color="auto" w:fill="auto"/>
          </w:tcPr>
          <w:p w14:paraId="53B373BF" w14:textId="7550802E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1052" w:type="dxa"/>
            <w:shd w:val="clear" w:color="auto" w:fill="auto"/>
          </w:tcPr>
          <w:p w14:paraId="266C3CB5" w14:textId="6FED9711" w:rsidR="00C33FF4" w:rsidRDefault="00C33FF4" w:rsidP="00C33FF4">
            <w:r>
              <w:rPr>
                <w:rFonts w:hint="eastAsia"/>
                <w:szCs w:val="21"/>
              </w:rPr>
              <w:t>骆</w:t>
            </w:r>
          </w:p>
        </w:tc>
        <w:tc>
          <w:tcPr>
            <w:tcW w:w="1052" w:type="dxa"/>
            <w:shd w:val="clear" w:color="auto" w:fill="auto"/>
          </w:tcPr>
          <w:p w14:paraId="2161A8D3" w14:textId="2D9913B7" w:rsidR="00C33FF4" w:rsidRDefault="00C33FF4" w:rsidP="00C33FF4">
            <w:r>
              <w:rPr>
                <w:rFonts w:hint="eastAsia"/>
                <w:szCs w:val="21"/>
              </w:rPr>
              <w:t>沈、叶、</w:t>
            </w:r>
            <w:r>
              <w:rPr>
                <w:szCs w:val="21"/>
              </w:rPr>
              <w:t>骆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杨</w:t>
            </w:r>
          </w:p>
        </w:tc>
        <w:tc>
          <w:tcPr>
            <w:tcW w:w="986" w:type="dxa"/>
            <w:shd w:val="clear" w:color="auto" w:fill="auto"/>
          </w:tcPr>
          <w:p w14:paraId="3A965B8D" w14:textId="6C2544B2" w:rsidR="00C33FF4" w:rsidRDefault="00C33FF4" w:rsidP="00C33FF4">
            <w:r>
              <w:rPr>
                <w:rFonts w:hint="eastAsia"/>
                <w:szCs w:val="21"/>
              </w:rPr>
              <w:t>沈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叶、</w:t>
            </w:r>
            <w:r>
              <w:rPr>
                <w:szCs w:val="21"/>
              </w:rPr>
              <w:t>骆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  <w:tc>
          <w:tcPr>
            <w:tcW w:w="986" w:type="dxa"/>
            <w:shd w:val="clear" w:color="auto" w:fill="auto"/>
          </w:tcPr>
          <w:p w14:paraId="35431334" w14:textId="04E95293" w:rsidR="00C33FF4" w:rsidRDefault="00C33FF4" w:rsidP="00C33FF4">
            <w:r>
              <w:rPr>
                <w:rFonts w:hint="eastAsia"/>
                <w:szCs w:val="21"/>
              </w:rPr>
              <w:t>沈、</w:t>
            </w:r>
            <w:r>
              <w:rPr>
                <w:szCs w:val="21"/>
              </w:rPr>
              <w:t>杨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徐</w:t>
            </w:r>
          </w:p>
        </w:tc>
      </w:tr>
    </w:tbl>
    <w:p w14:paraId="0563BA1A" w14:textId="77777777" w:rsidR="007557F0" w:rsidRDefault="007557F0" w:rsidP="007557F0">
      <w:pPr>
        <w:pStyle w:val="a0"/>
        <w:numPr>
          <w:ilvl w:val="1"/>
          <w:numId w:val="6"/>
        </w:numPr>
      </w:pPr>
      <w:bookmarkStart w:id="35" w:name="_Toc502228465"/>
      <w:bookmarkStart w:id="36" w:name="_Toc529651018"/>
      <w:r>
        <w:rPr>
          <w:rFonts w:hint="eastAsia"/>
        </w:rPr>
        <w:t>参考</w:t>
      </w:r>
      <w:r>
        <w:t>资料</w:t>
      </w:r>
      <w:bookmarkEnd w:id="35"/>
      <w:bookmarkEnd w:id="36"/>
    </w:p>
    <w:p w14:paraId="4F6BE867" w14:textId="515E6E19" w:rsidR="007557F0" w:rsidRDefault="007557F0" w:rsidP="00426A96">
      <w:r>
        <w:t>[1] C2-PRD-项目描述-201</w:t>
      </w:r>
      <w:r w:rsidR="006705DF">
        <w:rPr>
          <w:rFonts w:hint="eastAsia"/>
        </w:rPr>
        <w:t>8</w:t>
      </w:r>
      <w:r w:rsidR="00426A96">
        <w:t xml:space="preserve"> </w:t>
      </w:r>
      <w:r>
        <w:t xml:space="preserve"> </w:t>
      </w:r>
    </w:p>
    <w:p w14:paraId="79BF96A6" w14:textId="77777777" w:rsidR="007557F0" w:rsidRDefault="007557F0" w:rsidP="007557F0">
      <w:r>
        <w:t>[4] GB+T-8567-2006.国标《计算机软件文档编制规范》</w:t>
      </w:r>
    </w:p>
    <w:p w14:paraId="09871BFA" w14:textId="2EB29B5C" w:rsidR="007557F0" w:rsidRDefault="007557F0" w:rsidP="00426A96">
      <w:r>
        <w:t>[5] GB/T19000—2008/ISO9000.国标《质量管理体系 基础和术语》</w:t>
      </w:r>
    </w:p>
    <w:p w14:paraId="4C34D9EE" w14:textId="3C56F7F5" w:rsidR="007557F0" w:rsidRDefault="007557F0" w:rsidP="00426A96">
      <w:r>
        <w:t>[7] PRD-201</w:t>
      </w:r>
      <w:r w:rsidR="00426A96">
        <w:rPr>
          <w:rFonts w:hint="eastAsia"/>
        </w:rPr>
        <w:t>8</w:t>
      </w:r>
      <w:r>
        <w:t>-G0</w:t>
      </w:r>
      <w:r w:rsidR="00426A96">
        <w:rPr>
          <w:rFonts w:hint="eastAsia"/>
        </w:rPr>
        <w:t>3</w:t>
      </w:r>
      <w:r>
        <w:t>-配置管理</w:t>
      </w:r>
    </w:p>
    <w:p w14:paraId="229958C7" w14:textId="77777777" w:rsidR="007557F0" w:rsidRDefault="007557F0" w:rsidP="007557F0">
      <w:r>
        <w:t>[9] 项目管理知识体系指南（PMBOK 指南)/项目管理协会</w:t>
      </w:r>
    </w:p>
    <w:p w14:paraId="6FEF918C" w14:textId="77777777" w:rsidR="007557F0" w:rsidRPr="006D3CF7" w:rsidRDefault="007557F0" w:rsidP="007557F0">
      <w:r>
        <w:t>[10] 软件项目管理（原书第5版） [Software Project Management Fifth Edition]</w:t>
      </w:r>
    </w:p>
    <w:p w14:paraId="6D8D304B" w14:textId="2606B492" w:rsidR="00584DFB" w:rsidRPr="00600D55" w:rsidRDefault="00584DFB" w:rsidP="007557F0">
      <w:pPr>
        <w:pStyle w:val="a"/>
        <w:numPr>
          <w:ilvl w:val="0"/>
          <w:numId w:val="0"/>
        </w:numPr>
        <w:rPr>
          <w:rStyle w:val="aa"/>
          <w:color w:val="auto"/>
          <w:u w:val="none"/>
        </w:rPr>
      </w:pPr>
      <w:r w:rsidRPr="00600D55">
        <w:fldChar w:fldCharType="begin"/>
      </w:r>
      <w:r w:rsidRPr="00600D55">
        <w:instrText xml:space="preserve"> HYPERLINK "file:///D:\\workspaceBaiscPlatform\\%E7%A0%94%E5%8F%91%E9%83%A8%E8%A7%84%E8%8C%83%E7%AC%AC%E4%BA%8C%E7%89%88\\%E5%B7%A5%E4%BD%9C%E6%96%87%E6%A1%A3\\%E7%BB%84%E7%BB%87%E8%BF%87%E7%A8%8B%E8%B5%84%E4%BA%A7\\%E7%A0%94%E5%8F%91%E9%83%A8\\%E9%A1%B9%E7%9B%AE%E7%AE%A1%E7%90%86%E5%BC%80%E5%8F%91%E8%A7%84%E8%8C%83\\01.%E9%A1%B9%E7%9B%AE%E7%AE%A1%E7%90%86%E5%BC%80%E5%8F%91%E7%94%9F%E5%91%BD%E5%91%A8%E6%9C%9F%E6%96%87%E6%A1%A3\\02.%E9%A1%B9%E7%9B%AE%E8%AE%A1%E5%88%92\\%E9%A1%B9%E7%9B%AE%E7%AE%A1%E7%90%86%E8%AE%A1%E5%88%92\\%E5%AD%90%E8%AE%A1%E5%88%92\\%E9%A1%B9%E7%9B%AE%E8%8C%83%E5%9B%B4%E7%AE%A1%E7%90%86%E8%AE%A1%E5%88%92V1.0.doc" \l "_Toc389053623" \t "_blank" </w:instrText>
      </w:r>
      <w:r w:rsidRPr="00600D55">
        <w:fldChar w:fldCharType="separate"/>
      </w:r>
    </w:p>
    <w:p w14:paraId="08C93C6C" w14:textId="57DB41E8" w:rsidR="003E71C7" w:rsidRPr="00600D55" w:rsidRDefault="00584DFB" w:rsidP="004767C4">
      <w:pPr>
        <w:pStyle w:val="a"/>
      </w:pPr>
      <w:r w:rsidRPr="00600D55">
        <w:rPr>
          <w:rStyle w:val="aa"/>
          <w:color w:val="auto"/>
          <w:u w:val="none"/>
        </w:rPr>
        <w:t xml:space="preserve"> </w:t>
      </w:r>
      <w:bookmarkStart w:id="37" w:name="_Toc529651019"/>
      <w:r w:rsidRPr="00600D55">
        <w:rPr>
          <w:rStyle w:val="aa"/>
          <w:color w:val="auto"/>
          <w:u w:val="none"/>
        </w:rPr>
        <w:t>所选项目</w:t>
      </w:r>
      <w:r w:rsidR="00F45B1B">
        <w:rPr>
          <w:rStyle w:val="aa"/>
          <w:rFonts w:hint="eastAsia"/>
          <w:color w:val="auto"/>
          <w:u w:val="none"/>
        </w:rPr>
        <w:t>成本</w:t>
      </w:r>
      <w:r w:rsidRPr="00600D55">
        <w:rPr>
          <w:rStyle w:val="aa"/>
          <w:color w:val="auto"/>
          <w:u w:val="none"/>
        </w:rPr>
        <w:t>管理过程</w:t>
      </w:r>
      <w:bookmarkEnd w:id="37"/>
      <w:r w:rsidRPr="00600D55">
        <w:fldChar w:fldCharType="end"/>
      </w:r>
    </w:p>
    <w:p w14:paraId="765D9AE0" w14:textId="1DA886E5" w:rsidR="00584DFB" w:rsidRDefault="009520CE" w:rsidP="004767C4">
      <w:pPr>
        <w:pStyle w:val="a0"/>
      </w:pPr>
      <w:hyperlink r:id="rId11" w:anchor="_Toc389053624" w:tgtFrame="_blank" w:history="1">
        <w:bookmarkStart w:id="38" w:name="_Toc529651020"/>
        <w:r w:rsidR="00F45B1B">
          <w:rPr>
            <w:rStyle w:val="aa"/>
            <w:rFonts w:hint="eastAsia"/>
            <w:color w:val="auto"/>
            <w:u w:val="none"/>
          </w:rPr>
          <w:t>规划</w:t>
        </w:r>
        <w:r w:rsidR="00F45B1B" w:rsidRPr="00F45B1B">
          <w:rPr>
            <w:rStyle w:val="aa"/>
            <w:rFonts w:hint="eastAsia"/>
            <w:color w:val="auto"/>
            <w:u w:val="none"/>
          </w:rPr>
          <w:t>成本管理</w:t>
        </w:r>
        <w:bookmarkEnd w:id="38"/>
      </w:hyperlink>
    </w:p>
    <w:p w14:paraId="4285CF2D" w14:textId="1E3795A6" w:rsidR="006D5A5B" w:rsidRDefault="009E088F" w:rsidP="00EC263E">
      <w:pPr>
        <w:ind w:left="420" w:firstLine="289"/>
        <w:rPr>
          <w:noProof/>
        </w:rPr>
      </w:pPr>
      <w:r w:rsidRPr="009E088F">
        <w:rPr>
          <w:rFonts w:hint="eastAsia"/>
        </w:rPr>
        <w:t>规划进度管理是为规划、编制、管理、执行和控制项目进度而制定政策、程序和文档的过程。</w:t>
      </w:r>
      <w:r w:rsidRPr="009E088F">
        <w:t xml:space="preserve"> 本过程的主要作用是，为如何在整个项目期间管理项目进度提供指南和方向。本过程仅开展一次或仅在项目的预定义点开展。</w:t>
      </w:r>
    </w:p>
    <w:p w14:paraId="57B6290C" w14:textId="14BA6CE7" w:rsidR="00F45B1B" w:rsidRDefault="00F45B1B" w:rsidP="00EC263E">
      <w:pPr>
        <w:ind w:left="420" w:firstLine="289"/>
      </w:pPr>
      <w:r>
        <w:rPr>
          <w:noProof/>
        </w:rPr>
        <w:drawing>
          <wp:inline distT="0" distB="0" distL="0" distR="0" wp14:anchorId="39C929A3" wp14:editId="5C9F140E">
            <wp:extent cx="5274310" cy="1729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85FA" w14:textId="5429AAF2" w:rsidR="008E47E3" w:rsidRDefault="008E47E3" w:rsidP="00A36C0F">
      <w:pPr>
        <w:pStyle w:val="a1"/>
      </w:pPr>
      <w:bookmarkStart w:id="39" w:name="_Toc529651021"/>
      <w:r>
        <w:rPr>
          <w:rFonts w:hint="eastAsia"/>
        </w:rPr>
        <w:t>成本管理计划</w:t>
      </w:r>
      <w:bookmarkEnd w:id="39"/>
    </w:p>
    <w:tbl>
      <w:tblPr>
        <w:tblStyle w:val="aff1"/>
        <w:tblW w:w="0" w:type="auto"/>
        <w:tblInd w:w="420" w:type="dxa"/>
        <w:tblLook w:val="04A0" w:firstRow="1" w:lastRow="0" w:firstColumn="1" w:lastColumn="0" w:noHBand="0" w:noVBand="1"/>
      </w:tblPr>
      <w:tblGrid>
        <w:gridCol w:w="3929"/>
        <w:gridCol w:w="3947"/>
      </w:tblGrid>
      <w:tr w:rsidR="00F45B1B" w14:paraId="00756AEE" w14:textId="77777777" w:rsidTr="00F45B1B">
        <w:tc>
          <w:tcPr>
            <w:tcW w:w="4148" w:type="dxa"/>
          </w:tcPr>
          <w:p w14:paraId="21C797A2" w14:textId="29BD2B4D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计量单位</w:t>
            </w:r>
          </w:p>
        </w:tc>
        <w:tc>
          <w:tcPr>
            <w:tcW w:w="4148" w:type="dxa"/>
          </w:tcPr>
          <w:p w14:paraId="0110E6DD" w14:textId="11534797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测量工时均以小时为单位，货币均以元为单位</w:t>
            </w:r>
          </w:p>
        </w:tc>
      </w:tr>
      <w:tr w:rsidR="00F45B1B" w14:paraId="0A2545C5" w14:textId="77777777" w:rsidTr="00F45B1B">
        <w:tc>
          <w:tcPr>
            <w:tcW w:w="4148" w:type="dxa"/>
          </w:tcPr>
          <w:p w14:paraId="3393DA3F" w14:textId="14DEEBAE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精确度</w:t>
            </w:r>
          </w:p>
        </w:tc>
        <w:tc>
          <w:tcPr>
            <w:tcW w:w="4148" w:type="dxa"/>
          </w:tcPr>
          <w:p w14:paraId="4A286130" w14:textId="63428833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小数点后两位,如6</w:t>
            </w:r>
            <w:r>
              <w:rPr>
                <w:noProof/>
              </w:rPr>
              <w:t>6.22</w:t>
            </w:r>
            <w:r>
              <w:rPr>
                <w:rFonts w:hint="eastAsia"/>
                <w:noProof/>
              </w:rPr>
              <w:t>元</w:t>
            </w:r>
          </w:p>
        </w:tc>
      </w:tr>
      <w:tr w:rsidR="00F45B1B" w14:paraId="2A446940" w14:textId="77777777" w:rsidTr="00F45B1B">
        <w:tc>
          <w:tcPr>
            <w:tcW w:w="4148" w:type="dxa"/>
          </w:tcPr>
          <w:p w14:paraId="52F251C2" w14:textId="5B7CC996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准确度</w:t>
            </w:r>
          </w:p>
        </w:tc>
        <w:tc>
          <w:tcPr>
            <w:tcW w:w="4148" w:type="dxa"/>
          </w:tcPr>
          <w:p w14:paraId="35376C59" w14:textId="5839B86E" w:rsidR="00F45B1B" w:rsidRDefault="00F45B1B" w:rsidP="00EC263E">
            <w:pPr>
              <w:rPr>
                <w:noProof/>
              </w:rPr>
            </w:pPr>
            <w:r>
              <w:rPr>
                <w:rFonts w:hint="eastAsia"/>
                <w:noProof/>
              </w:rPr>
              <w:t>误差在1</w:t>
            </w:r>
            <w:r>
              <w:rPr>
                <w:noProof/>
              </w:rPr>
              <w:t>0%</w:t>
            </w:r>
            <w:r>
              <w:rPr>
                <w:rFonts w:hint="eastAsia"/>
                <w:noProof/>
              </w:rPr>
              <w:t>之内</w:t>
            </w:r>
          </w:p>
        </w:tc>
      </w:tr>
    </w:tbl>
    <w:p w14:paraId="2CA9435B" w14:textId="0523F072" w:rsidR="009E088F" w:rsidRDefault="009E088F" w:rsidP="00EC263E">
      <w:pPr>
        <w:ind w:left="420" w:firstLine="289"/>
        <w:rPr>
          <w:noProof/>
        </w:rPr>
      </w:pPr>
    </w:p>
    <w:p w14:paraId="447C06A5" w14:textId="77777777" w:rsidR="00A56551" w:rsidRPr="00C75C72" w:rsidRDefault="00A56551" w:rsidP="00F57BF7">
      <w:pPr>
        <w:ind w:firstLineChars="200" w:firstLine="420"/>
      </w:pPr>
    </w:p>
    <w:p w14:paraId="3EA5D3E9" w14:textId="0A44AB0E" w:rsidR="00584DFB" w:rsidRDefault="00F45B1B" w:rsidP="004767C4">
      <w:pPr>
        <w:pStyle w:val="a0"/>
      </w:pPr>
      <w:bookmarkStart w:id="40" w:name="_Toc529651022"/>
      <w:r w:rsidRPr="00F45B1B">
        <w:rPr>
          <w:rFonts w:hint="eastAsia"/>
        </w:rPr>
        <w:t>估算成本</w:t>
      </w:r>
      <w:bookmarkEnd w:id="40"/>
    </w:p>
    <w:p w14:paraId="3991F418" w14:textId="6EA6B2A9" w:rsidR="0020335E" w:rsidRDefault="00AD1090" w:rsidP="00F57BF7">
      <w:pPr>
        <w:ind w:firstLineChars="200" w:firstLine="420"/>
        <w:rPr>
          <w:noProof/>
        </w:rPr>
      </w:pPr>
      <w:r w:rsidRPr="00AD1090">
        <w:rPr>
          <w:rFonts w:hint="eastAsia"/>
        </w:rPr>
        <w:lastRenderedPageBreak/>
        <w:t>估算成本是对完成项目工作所需资源成本进行近似估算的过程。本过程的主要作用是，确定项目</w:t>
      </w:r>
      <w:r w:rsidRPr="00AD1090">
        <w:t xml:space="preserve"> 所需的资金。本过程应根据需要在整个项目期间定期开展。</w:t>
      </w:r>
    </w:p>
    <w:p w14:paraId="681FF358" w14:textId="4456899F" w:rsidR="00AE49C8" w:rsidRDefault="00AD1090" w:rsidP="00AE49C8">
      <w:pPr>
        <w:ind w:firstLineChars="200" w:firstLine="420"/>
      </w:pPr>
      <w:r>
        <w:rPr>
          <w:noProof/>
        </w:rPr>
        <w:drawing>
          <wp:inline distT="0" distB="0" distL="0" distR="0" wp14:anchorId="5F722B16" wp14:editId="68C68ACA">
            <wp:extent cx="5274310" cy="2536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F7D" w14:textId="5B379027" w:rsidR="00AE49C8" w:rsidRDefault="00131AC3" w:rsidP="00873AF7">
      <w:pPr>
        <w:pStyle w:val="a1"/>
      </w:pPr>
      <w:bookmarkStart w:id="41" w:name="_Toc529651023"/>
      <w:r>
        <w:rPr>
          <w:rFonts w:hint="eastAsia"/>
        </w:rPr>
        <w:t>直接人工成本估计</w:t>
      </w:r>
      <w:bookmarkEnd w:id="41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74"/>
        <w:gridCol w:w="1607"/>
        <w:gridCol w:w="2268"/>
        <w:gridCol w:w="2347"/>
      </w:tblGrid>
      <w:tr w:rsidR="00AE49C8" w14:paraId="0DE824CE" w14:textId="77777777" w:rsidTr="00937001">
        <w:tc>
          <w:tcPr>
            <w:tcW w:w="2074" w:type="dxa"/>
          </w:tcPr>
          <w:p w14:paraId="3F738E8A" w14:textId="77777777" w:rsidR="00AE49C8" w:rsidRDefault="00AE49C8" w:rsidP="00937001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姓名</w:t>
            </w:r>
          </w:p>
        </w:tc>
        <w:tc>
          <w:tcPr>
            <w:tcW w:w="1607" w:type="dxa"/>
          </w:tcPr>
          <w:p w14:paraId="4F301C3F" w14:textId="77777777" w:rsidR="00AE49C8" w:rsidRDefault="00AE49C8" w:rsidP="00937001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工作分配</w:t>
            </w:r>
          </w:p>
        </w:tc>
        <w:tc>
          <w:tcPr>
            <w:tcW w:w="2268" w:type="dxa"/>
          </w:tcPr>
          <w:p w14:paraId="03B88E1B" w14:textId="77777777" w:rsidR="00AE49C8" w:rsidRDefault="00AE49C8" w:rsidP="00937001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时薪（元/小时）</w:t>
            </w:r>
          </w:p>
        </w:tc>
        <w:tc>
          <w:tcPr>
            <w:tcW w:w="2347" w:type="dxa"/>
          </w:tcPr>
          <w:p w14:paraId="5A3066E4" w14:textId="77777777" w:rsidR="00AE49C8" w:rsidRDefault="00AE49C8" w:rsidP="00937001">
            <w:pPr>
              <w:spacing w:line="360" w:lineRule="auto"/>
              <w:jc w:val="center"/>
              <w:rPr>
                <w:b/>
                <w:sz w:val="24"/>
                <w:szCs w:val="21"/>
              </w:rPr>
            </w:pPr>
            <w:r>
              <w:rPr>
                <w:rFonts w:hint="eastAsia"/>
                <w:b/>
                <w:sz w:val="24"/>
                <w:szCs w:val="21"/>
              </w:rPr>
              <w:t>加班费（元/小时）</w:t>
            </w:r>
          </w:p>
        </w:tc>
      </w:tr>
      <w:tr w:rsidR="00AE49C8" w14:paraId="36D010BF" w14:textId="77777777" w:rsidTr="00937001">
        <w:tc>
          <w:tcPr>
            <w:tcW w:w="2074" w:type="dxa"/>
          </w:tcPr>
          <w:p w14:paraId="1DD89C80" w14:textId="77777777" w:rsidR="00AE49C8" w:rsidRDefault="00AE49C8" w:rsidP="0093700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沈启航</w:t>
            </w:r>
          </w:p>
        </w:tc>
        <w:tc>
          <w:tcPr>
            <w:tcW w:w="1607" w:type="dxa"/>
          </w:tcPr>
          <w:p w14:paraId="19F88DAE" w14:textId="77777777" w:rsidR="00AE49C8" w:rsidRDefault="00AE49C8" w:rsidP="00937001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2268" w:type="dxa"/>
          </w:tcPr>
          <w:p w14:paraId="6F600202" w14:textId="6D7C721E" w:rsidR="00AE49C8" w:rsidRDefault="00AE49C8" w:rsidP="00937001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  <w:tc>
          <w:tcPr>
            <w:tcW w:w="2347" w:type="dxa"/>
          </w:tcPr>
          <w:p w14:paraId="5139F099" w14:textId="665F5A6F" w:rsidR="00AE49C8" w:rsidRDefault="00AE49C8" w:rsidP="00937001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104.01</w:t>
            </w:r>
          </w:p>
        </w:tc>
      </w:tr>
      <w:tr w:rsidR="00AE49C8" w14:paraId="0403AA5F" w14:textId="77777777" w:rsidTr="00937001">
        <w:tc>
          <w:tcPr>
            <w:tcW w:w="2074" w:type="dxa"/>
          </w:tcPr>
          <w:p w14:paraId="671F5031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杨以恒</w:t>
            </w:r>
          </w:p>
        </w:tc>
        <w:tc>
          <w:tcPr>
            <w:tcW w:w="1607" w:type="dxa"/>
          </w:tcPr>
          <w:p w14:paraId="37545BB7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汇报员</w:t>
            </w:r>
          </w:p>
        </w:tc>
        <w:tc>
          <w:tcPr>
            <w:tcW w:w="2268" w:type="dxa"/>
          </w:tcPr>
          <w:p w14:paraId="3A4F553F" w14:textId="1B0B7F3D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  <w:tc>
          <w:tcPr>
            <w:tcW w:w="2347" w:type="dxa"/>
          </w:tcPr>
          <w:p w14:paraId="10861C98" w14:textId="2912F909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104.01</w:t>
            </w:r>
          </w:p>
        </w:tc>
      </w:tr>
      <w:tr w:rsidR="00AE49C8" w14:paraId="1DB6CE36" w14:textId="77777777" w:rsidTr="00937001">
        <w:tc>
          <w:tcPr>
            <w:tcW w:w="2074" w:type="dxa"/>
          </w:tcPr>
          <w:p w14:paraId="1BABA600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叶柏成</w:t>
            </w:r>
          </w:p>
        </w:tc>
        <w:tc>
          <w:tcPr>
            <w:tcW w:w="1607" w:type="dxa"/>
          </w:tcPr>
          <w:p w14:paraId="230C1D47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需求分析员</w:t>
            </w:r>
          </w:p>
        </w:tc>
        <w:tc>
          <w:tcPr>
            <w:tcW w:w="2268" w:type="dxa"/>
          </w:tcPr>
          <w:p w14:paraId="22CBE704" w14:textId="204D7BA0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  <w:tc>
          <w:tcPr>
            <w:tcW w:w="2347" w:type="dxa"/>
          </w:tcPr>
          <w:p w14:paraId="036A3D1A" w14:textId="3F420C30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104.01</w:t>
            </w:r>
          </w:p>
        </w:tc>
      </w:tr>
      <w:tr w:rsidR="00AE49C8" w14:paraId="31E1A926" w14:textId="77777777" w:rsidTr="00937001">
        <w:tc>
          <w:tcPr>
            <w:tcW w:w="2074" w:type="dxa"/>
          </w:tcPr>
          <w:p w14:paraId="0911B733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徐哲远</w:t>
            </w:r>
          </w:p>
        </w:tc>
        <w:tc>
          <w:tcPr>
            <w:tcW w:w="1607" w:type="dxa"/>
          </w:tcPr>
          <w:p w14:paraId="07ADE13E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记录员</w:t>
            </w:r>
          </w:p>
        </w:tc>
        <w:tc>
          <w:tcPr>
            <w:tcW w:w="2268" w:type="dxa"/>
          </w:tcPr>
          <w:p w14:paraId="34A6C677" w14:textId="2099AAD0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  <w:tc>
          <w:tcPr>
            <w:tcW w:w="2347" w:type="dxa"/>
          </w:tcPr>
          <w:p w14:paraId="7D188CE2" w14:textId="5ED087D6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104.01</w:t>
            </w:r>
          </w:p>
        </w:tc>
      </w:tr>
      <w:tr w:rsidR="00AE49C8" w14:paraId="08F28C62" w14:textId="77777777" w:rsidTr="00937001">
        <w:tc>
          <w:tcPr>
            <w:tcW w:w="2074" w:type="dxa"/>
          </w:tcPr>
          <w:p w14:paraId="3922D1C6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骆佳俊</w:t>
            </w:r>
          </w:p>
        </w:tc>
        <w:tc>
          <w:tcPr>
            <w:tcW w:w="1607" w:type="dxa"/>
          </w:tcPr>
          <w:p w14:paraId="07D670E6" w14:textId="77777777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归档整理员</w:t>
            </w:r>
          </w:p>
        </w:tc>
        <w:tc>
          <w:tcPr>
            <w:tcW w:w="2268" w:type="dxa"/>
          </w:tcPr>
          <w:p w14:paraId="48B5E479" w14:textId="109688A8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t>69.34</w:t>
            </w:r>
          </w:p>
        </w:tc>
        <w:tc>
          <w:tcPr>
            <w:tcW w:w="2347" w:type="dxa"/>
          </w:tcPr>
          <w:p w14:paraId="050AC349" w14:textId="385C6DA8" w:rsidR="00AE49C8" w:rsidRDefault="00AE49C8" w:rsidP="00AE49C8">
            <w:pPr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104.01</w:t>
            </w:r>
          </w:p>
        </w:tc>
      </w:tr>
    </w:tbl>
    <w:p w14:paraId="3D28D4EA" w14:textId="117E8C7C" w:rsidR="00873AF7" w:rsidRDefault="00873AF7" w:rsidP="00873AF7">
      <w:pPr>
        <w:pStyle w:val="a1"/>
      </w:pPr>
      <w:bookmarkStart w:id="42" w:name="_Toc529651024"/>
      <w:r>
        <w:rPr>
          <w:rFonts w:hint="eastAsia"/>
        </w:rPr>
        <w:t>估算依据</w:t>
      </w:r>
      <w:bookmarkEnd w:id="42"/>
    </w:p>
    <w:p w14:paraId="54307939" w14:textId="5BDC22E6" w:rsidR="00873AF7" w:rsidRDefault="00873AF7" w:rsidP="00873AF7">
      <w:r>
        <w:rPr>
          <w:noProof/>
        </w:rPr>
        <w:lastRenderedPageBreak/>
        <w:drawing>
          <wp:inline distT="0" distB="0" distL="0" distR="0" wp14:anchorId="53650A87" wp14:editId="4803FBB5">
            <wp:extent cx="5274310" cy="4063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5DAA" w14:textId="77777777" w:rsidR="00873AF7" w:rsidRDefault="00873AF7" w:rsidP="00873AF7">
      <w:pPr>
        <w:ind w:leftChars="200" w:left="420"/>
      </w:pPr>
      <w:r>
        <w:rPr>
          <w:rFonts w:hint="eastAsia"/>
        </w:rPr>
        <w:t>以总体平均看</w:t>
      </w:r>
      <w:r>
        <w:t>(以一年20D/M*12M=240D，一天工作8小时为准)：</w:t>
      </w:r>
    </w:p>
    <w:p w14:paraId="49C13A6B" w14:textId="77777777" w:rsidR="00873AF7" w:rsidRDefault="00873AF7" w:rsidP="00873AF7">
      <w:pPr>
        <w:ind w:leftChars="200" w:left="420"/>
      </w:pPr>
      <w:r>
        <w:rPr>
          <w:rFonts w:hint="eastAsia"/>
        </w:rPr>
        <w:t>人均工资</w:t>
      </w:r>
      <w:r>
        <w:t>/小时 = 74318/240/8=38.7元/小时）</w:t>
      </w:r>
    </w:p>
    <w:p w14:paraId="14EAF7C9" w14:textId="77777777" w:rsidR="00873AF7" w:rsidRDefault="00873AF7" w:rsidP="00873AF7">
      <w:pPr>
        <w:ind w:leftChars="200" w:left="420"/>
      </w:pPr>
      <w:r>
        <w:rPr>
          <w:rFonts w:hint="eastAsia"/>
        </w:rPr>
        <w:t>按</w:t>
      </w:r>
      <w:r>
        <w:t>IT行业1.5的权重</w:t>
      </w:r>
    </w:p>
    <w:p w14:paraId="1530967D" w14:textId="77777777" w:rsidR="00873AF7" w:rsidRDefault="00873AF7" w:rsidP="00873AF7">
      <w:pPr>
        <w:ind w:leftChars="200" w:left="420"/>
      </w:pPr>
      <w:r>
        <w:rPr>
          <w:rFonts w:hint="eastAsia"/>
        </w:rPr>
        <w:t>人均工资</w:t>
      </w:r>
      <w:r>
        <w:t>/小时 = 1.5*74318/240/8=58.05（元/小时）</w:t>
      </w:r>
    </w:p>
    <w:p w14:paraId="040A034B" w14:textId="77777777" w:rsidR="00873AF7" w:rsidRDefault="00873AF7" w:rsidP="00873AF7">
      <w:pPr>
        <w:ind w:leftChars="200" w:left="420"/>
      </w:pPr>
    </w:p>
    <w:p w14:paraId="0F2D0B79" w14:textId="77777777" w:rsidR="00873AF7" w:rsidRDefault="00873AF7" w:rsidP="00873AF7">
      <w:pPr>
        <w:ind w:leftChars="200" w:left="420"/>
      </w:pPr>
      <w:r>
        <w:rPr>
          <w:rFonts w:hint="eastAsia"/>
        </w:rPr>
        <w:t>但就从</w:t>
      </w:r>
      <w:r>
        <w:t>IT行业年收入看(以一年20D/M*12M=240D，一天工作8小时为准，实际可能大于8小时)：</w:t>
      </w:r>
    </w:p>
    <w:p w14:paraId="3EE035E8" w14:textId="67179F51" w:rsidR="00873AF7" w:rsidRDefault="00873AF7" w:rsidP="00873AF7">
      <w:pPr>
        <w:ind w:leftChars="200" w:left="420"/>
      </w:pPr>
      <w:r>
        <w:rPr>
          <w:rFonts w:hint="eastAsia"/>
        </w:rPr>
        <w:t>人均工资</w:t>
      </w:r>
      <w:r>
        <w:t>/小时 = 133150/240/8=69.34（元/小时）</w:t>
      </w:r>
    </w:p>
    <w:p w14:paraId="1047CFEE" w14:textId="42F71F0A" w:rsidR="00A36C0F" w:rsidRDefault="00A36C0F" w:rsidP="00A36C0F">
      <w:pPr>
        <w:pStyle w:val="a1"/>
      </w:pPr>
      <w:bookmarkStart w:id="43" w:name="_Toc529651025"/>
      <w:r>
        <w:rPr>
          <w:rFonts w:hint="eastAsia"/>
        </w:rPr>
        <w:t>项目文件更新</w:t>
      </w:r>
      <w:bookmarkEnd w:id="43"/>
    </w:p>
    <w:p w14:paraId="04293488" w14:textId="0A350555" w:rsidR="00873AF7" w:rsidRDefault="00873AF7" w:rsidP="00A36C0F">
      <w:pPr>
        <w:pStyle w:val="a2"/>
      </w:pPr>
      <w:r>
        <w:rPr>
          <w:rFonts w:hint="eastAsia"/>
        </w:rPr>
        <w:t>假设日志</w:t>
      </w:r>
    </w:p>
    <w:p w14:paraId="2F1A3930" w14:textId="69FDD55A" w:rsidR="00873AF7" w:rsidRDefault="00873AF7" w:rsidP="00A36C0F">
      <w:pPr>
        <w:pStyle w:val="a2"/>
      </w:pPr>
      <w:r>
        <w:rPr>
          <w:rFonts w:hint="eastAsia"/>
        </w:rPr>
        <w:t>经验教训登记册</w:t>
      </w:r>
    </w:p>
    <w:p w14:paraId="554F27C2" w14:textId="60ECC608" w:rsidR="00873AF7" w:rsidRPr="00873AF7" w:rsidRDefault="00873AF7" w:rsidP="00A36C0F">
      <w:pPr>
        <w:pStyle w:val="a2"/>
      </w:pPr>
      <w:r>
        <w:rPr>
          <w:rFonts w:hint="eastAsia"/>
        </w:rPr>
        <w:t>风险登记册</w:t>
      </w:r>
    </w:p>
    <w:p w14:paraId="071C86BE" w14:textId="7B525102" w:rsidR="00584DFB" w:rsidRDefault="00427C4B" w:rsidP="00427C4B">
      <w:pPr>
        <w:pStyle w:val="a0"/>
      </w:pPr>
      <w:r>
        <w:t xml:space="preserve">  </w:t>
      </w:r>
      <w:bookmarkStart w:id="44" w:name="_Toc529651026"/>
      <w:r w:rsidR="00F45B1B" w:rsidRPr="00F45B1B">
        <w:rPr>
          <w:rFonts w:hint="eastAsia"/>
        </w:rPr>
        <w:t>制定预算</w:t>
      </w:r>
      <w:bookmarkEnd w:id="44"/>
    </w:p>
    <w:p w14:paraId="10A568E6" w14:textId="34B5F9A0" w:rsidR="00427C4B" w:rsidRDefault="00427C4B" w:rsidP="00FF23CD">
      <w:pPr>
        <w:ind w:firstLine="420"/>
      </w:pPr>
      <w:r w:rsidRPr="00427C4B">
        <w:rPr>
          <w:rFonts w:hint="eastAsia"/>
        </w:rPr>
        <w:t>制定预算是汇总所有单个活动或工作包的估算成本，建立一个经批准的成本基准的过程。本过程</w:t>
      </w:r>
      <w:r w:rsidRPr="00427C4B">
        <w:t xml:space="preserve"> 的主要作用是，确定可据以监督和控制项目绩效的成本基准。本过程仅开展一次或仅在项目的预定点开展。</w:t>
      </w:r>
    </w:p>
    <w:p w14:paraId="1CD98573" w14:textId="7A1E48AA" w:rsidR="005B19A3" w:rsidRDefault="00427C4B" w:rsidP="00FF23CD">
      <w:pPr>
        <w:ind w:firstLine="420"/>
        <w:rPr>
          <w:noProof/>
        </w:rPr>
      </w:pPr>
      <w:r w:rsidRPr="00427C4B">
        <w:t>项目预算包括经批准用于执行项目的全部资金，而成本基准是经过批准且按时间段分配的项目预算，包括应急储备，但不包括管理储备。</w:t>
      </w:r>
    </w:p>
    <w:p w14:paraId="556CCC99" w14:textId="76D69A04" w:rsidR="00427C4B" w:rsidRDefault="00427C4B" w:rsidP="00FF23CD">
      <w:pPr>
        <w:ind w:firstLine="420"/>
      </w:pPr>
      <w:r>
        <w:rPr>
          <w:noProof/>
        </w:rPr>
        <w:lastRenderedPageBreak/>
        <w:drawing>
          <wp:inline distT="0" distB="0" distL="0" distR="0" wp14:anchorId="777B2F1F" wp14:editId="7BB9B67B">
            <wp:extent cx="5274310" cy="2926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DB97" w14:textId="3788EFD4" w:rsidR="00A36C0F" w:rsidRDefault="00134C62" w:rsidP="00134C62">
      <w:pPr>
        <w:pStyle w:val="a1"/>
      </w:pPr>
      <w:bookmarkStart w:id="45" w:name="_Toc529651027"/>
      <w:r>
        <w:rPr>
          <w:rFonts w:hint="eastAsia"/>
        </w:rPr>
        <w:t>专家判断</w:t>
      </w:r>
      <w:bookmarkEnd w:id="45"/>
    </w:p>
    <w:p w14:paraId="1B657681" w14:textId="799A8F50" w:rsidR="00134C62" w:rsidRDefault="00134C62" w:rsidP="00134C62">
      <w:pPr>
        <w:pStyle w:val="a1"/>
      </w:pPr>
      <w:bookmarkStart w:id="46" w:name="_Toc529651028"/>
      <w:r>
        <w:rPr>
          <w:rFonts w:hint="eastAsia"/>
        </w:rPr>
        <w:t>成本汇总</w:t>
      </w:r>
      <w:bookmarkEnd w:id="46"/>
    </w:p>
    <w:p w14:paraId="3978E673" w14:textId="35AC8CE5" w:rsidR="00134C62" w:rsidRDefault="00134C62" w:rsidP="00134C62">
      <w:pPr>
        <w:pStyle w:val="a1"/>
      </w:pPr>
      <w:bookmarkStart w:id="47" w:name="_Toc529651029"/>
      <w:r>
        <w:rPr>
          <w:rFonts w:hint="eastAsia"/>
        </w:rPr>
        <w:t>数据分析</w:t>
      </w:r>
      <w:bookmarkEnd w:id="47"/>
    </w:p>
    <w:p w14:paraId="37A608A4" w14:textId="15FB7F99" w:rsidR="00134C62" w:rsidRDefault="00134C62" w:rsidP="00134C62">
      <w:pPr>
        <w:pStyle w:val="a2"/>
      </w:pPr>
      <w:r>
        <w:rPr>
          <w:rFonts w:hint="eastAsia"/>
        </w:rPr>
        <w:t>储备分析</w:t>
      </w:r>
    </w:p>
    <w:p w14:paraId="6C5AC1CF" w14:textId="27D108F8" w:rsidR="00134C62" w:rsidRDefault="00134C62" w:rsidP="00134C62">
      <w:pPr>
        <w:pStyle w:val="a1"/>
      </w:pPr>
      <w:bookmarkStart w:id="48" w:name="_Toc529651030"/>
      <w:r>
        <w:rPr>
          <w:rFonts w:hint="eastAsia"/>
        </w:rPr>
        <w:t>历史信息审核</w:t>
      </w:r>
      <w:bookmarkEnd w:id="48"/>
    </w:p>
    <w:p w14:paraId="1951CF76" w14:textId="78A35F0A" w:rsidR="00134C62" w:rsidRDefault="00134C62" w:rsidP="00134C62">
      <w:pPr>
        <w:pStyle w:val="a1"/>
      </w:pPr>
      <w:bookmarkStart w:id="49" w:name="_Toc529651031"/>
      <w:r>
        <w:rPr>
          <w:rFonts w:hint="eastAsia"/>
        </w:rPr>
        <w:t>资金限制平衡</w:t>
      </w:r>
      <w:bookmarkEnd w:id="49"/>
    </w:p>
    <w:p w14:paraId="2E81ECE2" w14:textId="01064B9E" w:rsidR="00134C62" w:rsidRPr="00134C62" w:rsidRDefault="00134C62" w:rsidP="00134C62">
      <w:pPr>
        <w:pStyle w:val="a1"/>
        <w:rPr>
          <w:rFonts w:hint="eastAsia"/>
        </w:rPr>
      </w:pPr>
      <w:bookmarkStart w:id="50" w:name="_Toc529651032"/>
      <w:r>
        <w:rPr>
          <w:rFonts w:hint="eastAsia"/>
        </w:rPr>
        <w:t>融资</w:t>
      </w:r>
      <w:bookmarkEnd w:id="50"/>
    </w:p>
    <w:p w14:paraId="091DE709" w14:textId="1099BF6E" w:rsidR="0081376B" w:rsidRDefault="00F45B1B" w:rsidP="0081376B">
      <w:pPr>
        <w:pStyle w:val="a0"/>
      </w:pPr>
      <w:bookmarkStart w:id="51" w:name="_Toc529651033"/>
      <w:r w:rsidRPr="00F45B1B">
        <w:rPr>
          <w:rFonts w:hint="eastAsia"/>
        </w:rPr>
        <w:t>控制成本</w:t>
      </w:r>
      <w:bookmarkEnd w:id="51"/>
    </w:p>
    <w:p w14:paraId="75518E63" w14:textId="3266104C" w:rsidR="00AC7E3F" w:rsidRPr="00AC7E3F" w:rsidRDefault="00AC7E3F" w:rsidP="00AC7E3F">
      <w:pPr>
        <w:ind w:firstLine="420"/>
      </w:pPr>
      <w:r w:rsidRPr="00AC7E3F">
        <w:rPr>
          <w:rFonts w:hint="eastAsia"/>
        </w:rPr>
        <w:t>控制成本是监督项目状态，以更新项目成本和管理成本基准变更的过程。本过程的主要作用是，</w:t>
      </w:r>
      <w:r w:rsidRPr="00AC7E3F">
        <w:t xml:space="preserve"> 在整个项目期间保持对成本基准的维护。本过程需要在整个项目期间开展。</w:t>
      </w:r>
    </w:p>
    <w:p w14:paraId="48F7950C" w14:textId="5493E722" w:rsidR="00251111" w:rsidRPr="00251111" w:rsidRDefault="00427C4B" w:rsidP="00134C6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A4C6D2" wp14:editId="6A6402DB">
            <wp:extent cx="5274310" cy="2648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111" w:rsidRPr="00251111" w:rsidSect="005F066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87BD2" w14:textId="77777777" w:rsidR="009520CE" w:rsidRDefault="009520CE" w:rsidP="00835DF5">
      <w:r>
        <w:separator/>
      </w:r>
    </w:p>
  </w:endnote>
  <w:endnote w:type="continuationSeparator" w:id="0">
    <w:p w14:paraId="79358E70" w14:textId="77777777" w:rsidR="009520CE" w:rsidRDefault="009520CE" w:rsidP="00835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D76E0" w14:textId="77777777" w:rsidR="009E088F" w:rsidRDefault="009E088F">
    <w:pPr>
      <w:pStyle w:val="aff5"/>
      <w:ind w:left="105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02313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FD0D552" w14:textId="62B618A5" w:rsidR="005F0667" w:rsidRDefault="005F0667" w:rsidP="005F0667">
            <w:pPr>
              <w:jc w:val="center"/>
            </w:pPr>
            <w:r w:rsidRPr="005F0667">
              <w:rPr>
                <w:lang w:val="zh-CN"/>
              </w:rPr>
              <w:t xml:space="preserve">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PAGE</w:instrText>
            </w:r>
            <w:r w:rsidRPr="005F0667">
              <w:rPr>
                <w:b/>
                <w:bCs/>
              </w:rPr>
              <w:fldChar w:fldCharType="separate"/>
            </w:r>
            <w:r w:rsidR="00725902">
              <w:rPr>
                <w:b/>
                <w:bCs/>
                <w:noProof/>
              </w:rPr>
              <w:t>7</w:t>
            </w:r>
            <w:r w:rsidRPr="005F0667">
              <w:rPr>
                <w:b/>
                <w:bCs/>
              </w:rPr>
              <w:fldChar w:fldCharType="end"/>
            </w:r>
            <w:r w:rsidRPr="005F0667">
              <w:rPr>
                <w:lang w:val="zh-CN"/>
              </w:rPr>
              <w:t xml:space="preserve"> /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NUMPAGES</w:instrText>
            </w:r>
            <w:r w:rsidRPr="005F0667">
              <w:rPr>
                <w:b/>
                <w:bCs/>
              </w:rPr>
              <w:fldChar w:fldCharType="separate"/>
            </w:r>
            <w:r w:rsidR="00725902">
              <w:rPr>
                <w:b/>
                <w:bCs/>
                <w:noProof/>
              </w:rPr>
              <w:t>7</w:t>
            </w:r>
            <w:r w:rsidRPr="005F0667">
              <w:rPr>
                <w:b/>
                <w:bCs/>
              </w:rPr>
              <w:fldChar w:fldCharType="end"/>
            </w:r>
          </w:p>
        </w:sdtContent>
      </w:sdt>
    </w:sdtContent>
  </w:sdt>
  <w:p w14:paraId="49947471" w14:textId="77777777" w:rsidR="005F0667" w:rsidRDefault="005F066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CC75A" w14:textId="77777777" w:rsidR="009E088F" w:rsidRDefault="009E088F">
    <w:pPr>
      <w:pStyle w:val="aff5"/>
      <w:ind w:left="10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AD9A2" w14:textId="77777777" w:rsidR="009520CE" w:rsidRDefault="009520CE" w:rsidP="00835DF5">
      <w:r>
        <w:separator/>
      </w:r>
    </w:p>
  </w:footnote>
  <w:footnote w:type="continuationSeparator" w:id="0">
    <w:p w14:paraId="1264117A" w14:textId="77777777" w:rsidR="009520CE" w:rsidRDefault="009520CE" w:rsidP="00835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4ABA7" w14:textId="77777777" w:rsidR="00BC6D25" w:rsidRDefault="009520CE">
    <w:r>
      <w:rPr>
        <w:noProof/>
      </w:rPr>
      <w:pict w14:anchorId="7D6686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8" o:spid="_x0000_s2063" type="#_x0000_t75" style="position:absolute;margin-left:0;margin-top:0;width:399.75pt;height:399.75pt;z-index:-251657216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B3160" w14:textId="6DEDAD98" w:rsidR="00835DF5" w:rsidRDefault="009520CE" w:rsidP="009E088F">
    <w:pPr>
      <w:jc w:val="center"/>
    </w:pPr>
    <w:r>
      <w:rPr>
        <w:noProof/>
      </w:rPr>
      <w:pict w14:anchorId="6139A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9" o:spid="_x0000_s2064" type="#_x0000_t75" style="position:absolute;left:0;text-align:left;margin-left:0;margin-top:0;width:399.75pt;height:399.75pt;z-index:-251656192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  <w:r w:rsidR="00835DF5">
      <w:rPr>
        <w:rFonts w:hint="eastAsia"/>
      </w:rPr>
      <w:t>PRD-201</w:t>
    </w:r>
    <w:r w:rsidR="009E088F">
      <w:rPr>
        <w:rFonts w:hint="eastAsia"/>
      </w:rPr>
      <w:t>8</w:t>
    </w:r>
    <w:r w:rsidR="00835DF5">
      <w:rPr>
        <w:rFonts w:hint="eastAsia"/>
      </w:rPr>
      <w:t>-G0</w:t>
    </w:r>
    <w:r w:rsidR="009E088F">
      <w:rPr>
        <w:rFonts w:hint="eastAsia"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4573966"/>
      <w:docPartObj>
        <w:docPartGallery w:val="Watermarks"/>
        <w:docPartUnique/>
      </w:docPartObj>
    </w:sdtPr>
    <w:sdtEndPr/>
    <w:sdtContent>
      <w:p w14:paraId="4F1133E6" w14:textId="77777777" w:rsidR="00BC6D25" w:rsidRDefault="009520CE">
        <w:r>
          <w:rPr>
            <w:noProof/>
          </w:rPr>
          <w:pict w14:anchorId="7C52D64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804687" o:spid="_x0000_s2062" type="#_x0000_t75" style="position:absolute;margin-left:0;margin-top:0;width:399.75pt;height:399.75pt;z-index:-251658240;mso-position-horizontal:center;mso-position-horizontal-relative:margin;mso-position-vertical:center;mso-position-vertical-relative:margin" o:allowincell="f">
              <v:imagedata r:id="rId1" o:title="TIM图片20171014105131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8"/>
    <w:multiLevelType w:val="multilevel"/>
    <w:tmpl w:val="B0A2D78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21502E9B"/>
    <w:multiLevelType w:val="hybridMultilevel"/>
    <w:tmpl w:val="65A4D9F4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246905F9"/>
    <w:multiLevelType w:val="hybridMultilevel"/>
    <w:tmpl w:val="903018DE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3" w15:restartNumberingAfterBreak="0">
    <w:nsid w:val="41470B1D"/>
    <w:multiLevelType w:val="hybridMultilevel"/>
    <w:tmpl w:val="061E12B8"/>
    <w:lvl w:ilvl="0" w:tplc="7C9CE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101738"/>
    <w:multiLevelType w:val="hybridMultilevel"/>
    <w:tmpl w:val="F1CE0A16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5" w15:restartNumberingAfterBreak="0">
    <w:nsid w:val="48F40565"/>
    <w:multiLevelType w:val="hybridMultilevel"/>
    <w:tmpl w:val="8FA432C8"/>
    <w:lvl w:ilvl="0" w:tplc="F6E07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785339"/>
    <w:multiLevelType w:val="hybridMultilevel"/>
    <w:tmpl w:val="CB60D9FC"/>
    <w:lvl w:ilvl="0" w:tplc="133C3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E64099"/>
    <w:multiLevelType w:val="multilevel"/>
    <w:tmpl w:val="E8383FB8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1276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8" w15:restartNumberingAfterBreak="0">
    <w:nsid w:val="5DC228AC"/>
    <w:multiLevelType w:val="hybridMultilevel"/>
    <w:tmpl w:val="3B826EF6"/>
    <w:lvl w:ilvl="0" w:tplc="1970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394B86"/>
    <w:multiLevelType w:val="hybridMultilevel"/>
    <w:tmpl w:val="435EFD9C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9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5"/>
  </w:num>
  <w:num w:numId="11">
    <w:abstractNumId w:val="8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606"/>
    <w:rsid w:val="00014DD1"/>
    <w:rsid w:val="00021BB3"/>
    <w:rsid w:val="00037DFF"/>
    <w:rsid w:val="0004018C"/>
    <w:rsid w:val="00052C18"/>
    <w:rsid w:val="0005658D"/>
    <w:rsid w:val="00056C3C"/>
    <w:rsid w:val="000754C4"/>
    <w:rsid w:val="00094E49"/>
    <w:rsid w:val="000D46CE"/>
    <w:rsid w:val="00131AC3"/>
    <w:rsid w:val="00134C62"/>
    <w:rsid w:val="00155911"/>
    <w:rsid w:val="001577A4"/>
    <w:rsid w:val="00164536"/>
    <w:rsid w:val="001731A6"/>
    <w:rsid w:val="001737AD"/>
    <w:rsid w:val="001A3E8F"/>
    <w:rsid w:val="001A7610"/>
    <w:rsid w:val="001F14BD"/>
    <w:rsid w:val="0020335E"/>
    <w:rsid w:val="002048CA"/>
    <w:rsid w:val="002379BC"/>
    <w:rsid w:val="00237F48"/>
    <w:rsid w:val="00251111"/>
    <w:rsid w:val="00255676"/>
    <w:rsid w:val="00281F52"/>
    <w:rsid w:val="002956B7"/>
    <w:rsid w:val="002A4DB2"/>
    <w:rsid w:val="002C4100"/>
    <w:rsid w:val="002C7A26"/>
    <w:rsid w:val="002D06AA"/>
    <w:rsid w:val="002E4E2D"/>
    <w:rsid w:val="002E5A13"/>
    <w:rsid w:val="002E7385"/>
    <w:rsid w:val="003046A3"/>
    <w:rsid w:val="0031480C"/>
    <w:rsid w:val="00326FD8"/>
    <w:rsid w:val="003337E5"/>
    <w:rsid w:val="0033745A"/>
    <w:rsid w:val="003702A4"/>
    <w:rsid w:val="003A3914"/>
    <w:rsid w:val="003B54DA"/>
    <w:rsid w:val="003B7700"/>
    <w:rsid w:val="003C7378"/>
    <w:rsid w:val="003D2EB0"/>
    <w:rsid w:val="003E373E"/>
    <w:rsid w:val="003E71C7"/>
    <w:rsid w:val="003F3569"/>
    <w:rsid w:val="00403974"/>
    <w:rsid w:val="004206CE"/>
    <w:rsid w:val="00426A96"/>
    <w:rsid w:val="00427C4B"/>
    <w:rsid w:val="00443F79"/>
    <w:rsid w:val="00454EC6"/>
    <w:rsid w:val="0046483C"/>
    <w:rsid w:val="004767C4"/>
    <w:rsid w:val="00487C9B"/>
    <w:rsid w:val="00490C0A"/>
    <w:rsid w:val="004A6539"/>
    <w:rsid w:val="004B6AB9"/>
    <w:rsid w:val="004F18EA"/>
    <w:rsid w:val="004F2316"/>
    <w:rsid w:val="004F2D4B"/>
    <w:rsid w:val="00513F78"/>
    <w:rsid w:val="005516B3"/>
    <w:rsid w:val="00555B7B"/>
    <w:rsid w:val="00557125"/>
    <w:rsid w:val="00557325"/>
    <w:rsid w:val="00557B9A"/>
    <w:rsid w:val="00584DFB"/>
    <w:rsid w:val="005B19A3"/>
    <w:rsid w:val="005C68C7"/>
    <w:rsid w:val="005E23AE"/>
    <w:rsid w:val="005E4123"/>
    <w:rsid w:val="005E6F72"/>
    <w:rsid w:val="005F01E4"/>
    <w:rsid w:val="005F0667"/>
    <w:rsid w:val="005F4587"/>
    <w:rsid w:val="00600D55"/>
    <w:rsid w:val="00614D4E"/>
    <w:rsid w:val="00630978"/>
    <w:rsid w:val="006460BA"/>
    <w:rsid w:val="006705DF"/>
    <w:rsid w:val="00677F8B"/>
    <w:rsid w:val="00691B53"/>
    <w:rsid w:val="006D5A5B"/>
    <w:rsid w:val="006E23D5"/>
    <w:rsid w:val="006F1282"/>
    <w:rsid w:val="00700EB7"/>
    <w:rsid w:val="007250A0"/>
    <w:rsid w:val="00725902"/>
    <w:rsid w:val="007359D4"/>
    <w:rsid w:val="0073786C"/>
    <w:rsid w:val="0074075C"/>
    <w:rsid w:val="007557F0"/>
    <w:rsid w:val="0076408F"/>
    <w:rsid w:val="00777E8E"/>
    <w:rsid w:val="00797838"/>
    <w:rsid w:val="007C3C28"/>
    <w:rsid w:val="007C5D1B"/>
    <w:rsid w:val="007D5FDE"/>
    <w:rsid w:val="007E5465"/>
    <w:rsid w:val="0081376B"/>
    <w:rsid w:val="00825B64"/>
    <w:rsid w:val="00830431"/>
    <w:rsid w:val="00835DF5"/>
    <w:rsid w:val="00840A17"/>
    <w:rsid w:val="00844F2D"/>
    <w:rsid w:val="00873AF7"/>
    <w:rsid w:val="00873C45"/>
    <w:rsid w:val="00884E04"/>
    <w:rsid w:val="00885ECB"/>
    <w:rsid w:val="008A3201"/>
    <w:rsid w:val="008B2002"/>
    <w:rsid w:val="008C1943"/>
    <w:rsid w:val="008D1587"/>
    <w:rsid w:val="008D7322"/>
    <w:rsid w:val="008E47E3"/>
    <w:rsid w:val="008F5560"/>
    <w:rsid w:val="00920C00"/>
    <w:rsid w:val="0094654A"/>
    <w:rsid w:val="009520CE"/>
    <w:rsid w:val="0096312F"/>
    <w:rsid w:val="00975EE6"/>
    <w:rsid w:val="00984C4B"/>
    <w:rsid w:val="009E088F"/>
    <w:rsid w:val="009E4B93"/>
    <w:rsid w:val="00A078BF"/>
    <w:rsid w:val="00A10999"/>
    <w:rsid w:val="00A119D8"/>
    <w:rsid w:val="00A248FE"/>
    <w:rsid w:val="00A27F79"/>
    <w:rsid w:val="00A36C0F"/>
    <w:rsid w:val="00A4079D"/>
    <w:rsid w:val="00A51AA3"/>
    <w:rsid w:val="00A56551"/>
    <w:rsid w:val="00A81B90"/>
    <w:rsid w:val="00A83C56"/>
    <w:rsid w:val="00A91E7E"/>
    <w:rsid w:val="00AB2A4D"/>
    <w:rsid w:val="00AC7E3F"/>
    <w:rsid w:val="00AD1090"/>
    <w:rsid w:val="00AE49C8"/>
    <w:rsid w:val="00B05606"/>
    <w:rsid w:val="00B70946"/>
    <w:rsid w:val="00B9370B"/>
    <w:rsid w:val="00BB05BD"/>
    <w:rsid w:val="00BB7D70"/>
    <w:rsid w:val="00BC4278"/>
    <w:rsid w:val="00BC6D25"/>
    <w:rsid w:val="00C15D6A"/>
    <w:rsid w:val="00C33FF4"/>
    <w:rsid w:val="00C75C72"/>
    <w:rsid w:val="00CA2516"/>
    <w:rsid w:val="00CB1995"/>
    <w:rsid w:val="00CE3475"/>
    <w:rsid w:val="00D10C16"/>
    <w:rsid w:val="00D24461"/>
    <w:rsid w:val="00D636BC"/>
    <w:rsid w:val="00D72E8D"/>
    <w:rsid w:val="00D76606"/>
    <w:rsid w:val="00DE4CE3"/>
    <w:rsid w:val="00DF1E3F"/>
    <w:rsid w:val="00E03FD4"/>
    <w:rsid w:val="00E05AF4"/>
    <w:rsid w:val="00E05F2F"/>
    <w:rsid w:val="00E26871"/>
    <w:rsid w:val="00E63DC1"/>
    <w:rsid w:val="00E97E7F"/>
    <w:rsid w:val="00EB1DDB"/>
    <w:rsid w:val="00EC263E"/>
    <w:rsid w:val="00EC72D1"/>
    <w:rsid w:val="00ED78A7"/>
    <w:rsid w:val="00EE3341"/>
    <w:rsid w:val="00EF22CA"/>
    <w:rsid w:val="00F038B2"/>
    <w:rsid w:val="00F2050D"/>
    <w:rsid w:val="00F20BBF"/>
    <w:rsid w:val="00F45B1B"/>
    <w:rsid w:val="00F4673B"/>
    <w:rsid w:val="00F52AE7"/>
    <w:rsid w:val="00F57BF7"/>
    <w:rsid w:val="00F64C76"/>
    <w:rsid w:val="00FA1D06"/>
    <w:rsid w:val="00FB688A"/>
    <w:rsid w:val="00FF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7BDF927D"/>
  <w15:chartTrackingRefBased/>
  <w15:docId w15:val="{32300AC4-DE1D-45B8-854D-F4BB39968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0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0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0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0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0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0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0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a8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0">
    <w:name w:val="标题 1 字符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0">
    <w:name w:val="标题 2 字符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a8">
    <w:name w:val="标题 字符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0">
    <w:name w:val="标题 3 字符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0">
    <w:name w:val="标题 4 字符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0">
    <w:name w:val="标题 5 字符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0">
    <w:name w:val="标题 6 字符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0">
    <w:name w:val="标题 7 字符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0">
    <w:name w:val="标题 8 字符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0">
    <w:name w:val="标题 9 字符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9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a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b">
    <w:name w:val="Plain Text"/>
    <w:basedOn w:val="a3"/>
    <w:link w:val="ac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ac">
    <w:name w:val="纯文本 字符"/>
    <w:basedOn w:val="a4"/>
    <w:link w:val="ab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d"/>
    <w:autoRedefine/>
    <w:qFormat/>
    <w:rsid w:val="00D76606"/>
    <w:pPr>
      <w:numPr>
        <w:numId w:val="9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d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e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e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f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f0">
    <w:name w:val="Subtitle"/>
    <w:basedOn w:val="a7"/>
    <w:next w:val="a3"/>
    <w:link w:val="af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af1">
    <w:name w:val="副标题 字符"/>
    <w:link w:val="af0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2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3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1">
    <w:name w:val="列出段落1"/>
    <w:basedOn w:val="a3"/>
    <w:uiPriority w:val="34"/>
    <w:rsid w:val="0076408F"/>
    <w:pPr>
      <w:ind w:firstLineChars="200" w:firstLine="420"/>
    </w:pPr>
  </w:style>
  <w:style w:type="paragraph" w:styleId="TOC1">
    <w:name w:val="toc 1"/>
    <w:basedOn w:val="a3"/>
    <w:next w:val="a3"/>
    <w:uiPriority w:val="39"/>
    <w:unhideWhenUsed/>
    <w:rsid w:val="0076408F"/>
  </w:style>
  <w:style w:type="paragraph" w:styleId="TOC2">
    <w:name w:val="toc 2"/>
    <w:basedOn w:val="a3"/>
    <w:next w:val="a3"/>
    <w:uiPriority w:val="39"/>
    <w:rsid w:val="0076408F"/>
    <w:pPr>
      <w:ind w:leftChars="200" w:left="420"/>
    </w:pPr>
  </w:style>
  <w:style w:type="paragraph" w:styleId="TOC3">
    <w:name w:val="toc 3"/>
    <w:basedOn w:val="a3"/>
    <w:next w:val="a3"/>
    <w:uiPriority w:val="39"/>
    <w:rsid w:val="0076408F"/>
    <w:pPr>
      <w:ind w:leftChars="400" w:left="840"/>
    </w:pPr>
  </w:style>
  <w:style w:type="paragraph" w:styleId="TOC4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TOC5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TOC6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TOC7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TOC8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TOC9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4">
    <w:name w:val="Balloon Text"/>
    <w:basedOn w:val="a3"/>
    <w:link w:val="af5"/>
    <w:uiPriority w:val="99"/>
    <w:unhideWhenUsed/>
    <w:rsid w:val="0076408F"/>
    <w:rPr>
      <w:sz w:val="18"/>
      <w:szCs w:val="18"/>
    </w:rPr>
  </w:style>
  <w:style w:type="character" w:customStyle="1" w:styleId="af5">
    <w:name w:val="批注框文本 字符"/>
    <w:link w:val="af4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6">
    <w:name w:val="annotation text"/>
    <w:basedOn w:val="a3"/>
    <w:link w:val="af7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af7">
    <w:name w:val="批注文字 字符"/>
    <w:link w:val="af6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8">
    <w:name w:val="annotation reference"/>
    <w:uiPriority w:val="99"/>
    <w:unhideWhenUsed/>
    <w:rsid w:val="0076408F"/>
    <w:rPr>
      <w:sz w:val="21"/>
      <w:szCs w:val="21"/>
    </w:rPr>
  </w:style>
  <w:style w:type="paragraph" w:styleId="af9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a">
    <w:name w:val="Emphasis"/>
    <w:uiPriority w:val="20"/>
    <w:qFormat/>
    <w:rsid w:val="0076408F"/>
    <w:rPr>
      <w:i/>
      <w:iCs/>
      <w:color w:val="auto"/>
    </w:rPr>
  </w:style>
  <w:style w:type="paragraph" w:styleId="afb">
    <w:name w:val="Date"/>
    <w:basedOn w:val="a3"/>
    <w:next w:val="a3"/>
    <w:link w:val="afc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afc">
    <w:name w:val="日期 字符"/>
    <w:basedOn w:val="a4"/>
    <w:link w:val="afb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d"/>
    <w:autoRedefine/>
    <w:qFormat/>
    <w:rsid w:val="00D76606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d">
    <w:name w:val="三级标题 字符"/>
    <w:basedOn w:val="a4"/>
    <w:link w:val="a1"/>
    <w:rsid w:val="00D76606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e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e">
    <w:name w:val="四级标题 字符"/>
    <w:basedOn w:val="afd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f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f0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f1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2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f3">
    <w:name w:val="小四正文"/>
    <w:basedOn w:val="ab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f4">
    <w:name w:val="Strong"/>
    <w:uiPriority w:val="22"/>
    <w:qFormat/>
    <w:rsid w:val="0076408F"/>
    <w:rPr>
      <w:b/>
      <w:bCs/>
      <w:color w:val="auto"/>
    </w:rPr>
  </w:style>
  <w:style w:type="paragraph" w:styleId="aff5">
    <w:name w:val="footer"/>
    <w:basedOn w:val="a3"/>
    <w:link w:val="aff6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aff6">
    <w:name w:val="页脚 字符"/>
    <w:link w:val="aff5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7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8">
    <w:name w:val="header"/>
    <w:basedOn w:val="a3"/>
    <w:link w:val="aff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aff9">
    <w:name w:val="页眉 字符"/>
    <w:link w:val="aff8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a">
    <w:name w:val="引用标志"/>
    <w:basedOn w:val="a3"/>
    <w:next w:val="a3"/>
    <w:rsid w:val="0076408F"/>
  </w:style>
  <w:style w:type="paragraph" w:styleId="affb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c">
    <w:name w:val="Body Text"/>
    <w:basedOn w:val="a3"/>
    <w:link w:val="affd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affd">
    <w:name w:val="正文文本 字符"/>
    <w:basedOn w:val="a4"/>
    <w:link w:val="affc"/>
    <w:rsid w:val="0076408F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workspaceBaiscPlatform\%E7%A0%94%E5%8F%91%E9%83%A8%E8%A7%84%E8%8C%83%E7%AC%AC%E4%BA%8C%E7%89%88\%E5%B7%A5%E4%BD%9C%E6%96%87%E6%A1%A3\%E7%BB%84%E7%BB%87%E8%BF%87%E7%A8%8B%E8%B5%84%E4%BA%A7\%E7%A0%94%E5%8F%91%E9%83%A8\%E9%A1%B9%E7%9B%AE%E7%AE%A1%E7%90%86%E5%BC%80%E5%8F%91%E8%A7%84%E8%8C%83\01.%E9%A1%B9%E7%9B%AE%E7%AE%A1%E7%90%86%E5%BC%80%E5%8F%91%E7%94%9F%E5%91%BD%E5%91%A8%E6%9C%9F%E6%96%87%E6%A1%A3\02.%E9%A1%B9%E7%9B%AE%E8%AE%A1%E5%88%92\%E9%A1%B9%E7%9B%AE%E7%AE%A1%E7%90%86%E8%AE%A1%E5%88%92\%E5%AD%90%E8%AE%A1%E5%88%92\%E9%A1%B9%E7%9B%AE%E8%8C%83%E5%9B%B4%E7%AE%A1%E7%90%86%E8%AE%A1%E5%88%92V1.0.doc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houhl@zucc.edu.cn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D1385-636A-4498-BCF7-E3008030F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PRD-2017-G01-文档编写说明.dotm</Template>
  <TotalTime>0</TotalTime>
  <Pages>9</Pages>
  <Words>827</Words>
  <Characters>4717</Characters>
  <Application>Microsoft Office Word</Application>
  <DocSecurity>0</DocSecurity>
  <Lines>39</Lines>
  <Paragraphs>11</Paragraphs>
  <ScaleCrop>false</ScaleCrop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</dc:creator>
  <cp:keywords/>
  <dc:description/>
  <cp:lastModifiedBy>骆 佳俊</cp:lastModifiedBy>
  <cp:revision>55</cp:revision>
  <dcterms:created xsi:type="dcterms:W3CDTF">2018-11-10T08:48:00Z</dcterms:created>
  <dcterms:modified xsi:type="dcterms:W3CDTF">2018-11-10T14:08:00Z</dcterms:modified>
</cp:coreProperties>
</file>